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2E68" w:rsidRDefault="00E72E68" w:rsidP="00E72E68">
      <w:pPr>
        <w:pStyle w:val="Nazivinstitucije"/>
      </w:pPr>
      <w:r>
        <w:t>SVEUČILIŠTE U ZAGREBU</w:t>
      </w:r>
    </w:p>
    <w:p w:rsidR="00E72E68" w:rsidRDefault="00E72E68" w:rsidP="00E72E68">
      <w:pPr>
        <w:pStyle w:val="Nazivinstitucije"/>
      </w:pPr>
      <w:r>
        <w:t>FAKULTET ORGANIZACIJE I INFORMATIKE</w:t>
      </w:r>
    </w:p>
    <w:p w:rsidR="00E72E68" w:rsidRDefault="00E72E68" w:rsidP="00E72E68">
      <w:pPr>
        <w:pStyle w:val="Nazivinstitucije"/>
      </w:pPr>
      <w:r>
        <w:t>V A R A Ž D I N</w:t>
      </w:r>
    </w:p>
    <w:p w:rsidR="00E72E68" w:rsidRDefault="00E72E68" w:rsidP="00E72E68"/>
    <w:p w:rsidR="00E72E68" w:rsidRDefault="00E72E68" w:rsidP="00E72E68"/>
    <w:p w:rsidR="00E72E68" w:rsidRDefault="00E72E68" w:rsidP="00E72E68"/>
    <w:p w:rsidR="00E72E68" w:rsidRDefault="00E72E68" w:rsidP="00E72E68"/>
    <w:p w:rsidR="00E72E68" w:rsidRDefault="00E72E68" w:rsidP="00E72E68"/>
    <w:p w:rsidR="00E72E68" w:rsidRDefault="00E72E68" w:rsidP="00E72E68"/>
    <w:p w:rsidR="00060430" w:rsidRPr="00F37409" w:rsidRDefault="00060430" w:rsidP="00060430">
      <w:pPr>
        <w:pStyle w:val="Imeiprezimekandidata"/>
        <w:rPr>
          <w:szCs w:val="28"/>
        </w:rPr>
      </w:pPr>
      <w:r w:rsidRPr="00F37409">
        <w:rPr>
          <w:szCs w:val="28"/>
        </w:rPr>
        <w:t>Emil Balint</w:t>
      </w:r>
    </w:p>
    <w:p w:rsidR="00060430" w:rsidRPr="00F37409" w:rsidRDefault="00060430" w:rsidP="00060430">
      <w:pPr>
        <w:pStyle w:val="Imeiprezimekandidata"/>
        <w:rPr>
          <w:szCs w:val="28"/>
        </w:rPr>
      </w:pPr>
      <w:r w:rsidRPr="00F37409">
        <w:rPr>
          <w:szCs w:val="28"/>
        </w:rPr>
        <w:t>Iva Buconjić</w:t>
      </w:r>
    </w:p>
    <w:p w:rsidR="00060430" w:rsidRDefault="00060430" w:rsidP="00060430">
      <w:pPr>
        <w:pStyle w:val="Imeiprezimekandidata"/>
      </w:pPr>
      <w:r>
        <w:t>Tomislav Novosel</w:t>
      </w:r>
    </w:p>
    <w:p w:rsidR="00E72E68" w:rsidRDefault="00E72E68" w:rsidP="00E72E68"/>
    <w:p w:rsidR="00E72E68" w:rsidRDefault="00E72E68" w:rsidP="00E72E68"/>
    <w:p w:rsidR="00E72E68" w:rsidRDefault="00E72E68" w:rsidP="00E72E68"/>
    <w:p w:rsidR="00E72E68" w:rsidRDefault="00E72E68" w:rsidP="00E72E68"/>
    <w:p w:rsidR="00060430" w:rsidRDefault="00060430" w:rsidP="00060430">
      <w:pPr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TEHNIČKA DOKUMENTACIJA - WAREHOUSE DIGITAL</w:t>
      </w:r>
    </w:p>
    <w:p w:rsidR="00060430" w:rsidRPr="00991FF8" w:rsidRDefault="00060430" w:rsidP="00060430">
      <w:pPr>
        <w:jc w:val="center"/>
        <w:rPr>
          <w:b/>
        </w:rPr>
      </w:pPr>
      <w:r w:rsidRPr="00991FF8">
        <w:rPr>
          <w:b/>
        </w:rPr>
        <w:t>PROJEKT IZ KOLEGIJA PROGRAMSKO INŽENJERSTVO</w:t>
      </w:r>
    </w:p>
    <w:p w:rsidR="00E72E68" w:rsidRDefault="00E72E68" w:rsidP="00E72E68"/>
    <w:p w:rsidR="00E72E68" w:rsidRDefault="00E72E68" w:rsidP="00E72E68">
      <w:pPr>
        <w:jc w:val="center"/>
      </w:pPr>
    </w:p>
    <w:p w:rsidR="00E72E68" w:rsidRDefault="00E72E68" w:rsidP="00E72E68">
      <w:pPr>
        <w:jc w:val="center"/>
      </w:pPr>
    </w:p>
    <w:p w:rsidR="00E72E68" w:rsidRDefault="00E72E68" w:rsidP="00E72E68">
      <w:pPr>
        <w:jc w:val="center"/>
      </w:pPr>
    </w:p>
    <w:p w:rsidR="00E72E68" w:rsidRDefault="00E72E68" w:rsidP="00E72E68">
      <w:pPr>
        <w:jc w:val="center"/>
      </w:pPr>
    </w:p>
    <w:p w:rsidR="00E72E68" w:rsidRDefault="00E72E68" w:rsidP="00E72E68">
      <w:pPr>
        <w:jc w:val="center"/>
      </w:pPr>
    </w:p>
    <w:p w:rsidR="002A13B3" w:rsidRDefault="002A13B3" w:rsidP="00E72E68">
      <w:pPr>
        <w:pStyle w:val="Mjesto"/>
      </w:pPr>
    </w:p>
    <w:p w:rsidR="002A13B3" w:rsidRDefault="002A13B3" w:rsidP="00E72E68">
      <w:pPr>
        <w:pStyle w:val="Mjesto"/>
      </w:pPr>
    </w:p>
    <w:p w:rsidR="002A13B3" w:rsidRDefault="002A13B3" w:rsidP="00E72E68">
      <w:pPr>
        <w:pStyle w:val="Mjesto"/>
      </w:pPr>
    </w:p>
    <w:p w:rsidR="00796C27" w:rsidRDefault="00796C27" w:rsidP="00DE5214">
      <w:pPr>
        <w:pStyle w:val="Mjesto"/>
      </w:pPr>
    </w:p>
    <w:p w:rsidR="00796C27" w:rsidRDefault="00796C27" w:rsidP="00DE5214">
      <w:pPr>
        <w:pStyle w:val="Mjesto"/>
      </w:pPr>
    </w:p>
    <w:p w:rsidR="00796C27" w:rsidRDefault="00796C27" w:rsidP="00DE5214">
      <w:pPr>
        <w:pStyle w:val="Mjesto"/>
      </w:pPr>
    </w:p>
    <w:p w:rsidR="00E72E68" w:rsidRDefault="00060430" w:rsidP="00DE5214">
      <w:pPr>
        <w:pStyle w:val="Mjesto"/>
      </w:pPr>
      <w:r>
        <w:t>Varaždin, 2014</w:t>
      </w:r>
      <w:r w:rsidR="00DC146A">
        <w:t>.</w:t>
      </w:r>
    </w:p>
    <w:p w:rsidR="00E72E68" w:rsidRDefault="009C0AB9" w:rsidP="00E72E68">
      <w:pPr>
        <w:pStyle w:val="Nazivinstitucije"/>
      </w:pPr>
      <w:r>
        <w:br w:type="page"/>
      </w:r>
      <w:r w:rsidR="00E72E68">
        <w:lastRenderedPageBreak/>
        <w:t>SVEUČILIŠTE U ZAGREBU</w:t>
      </w:r>
    </w:p>
    <w:p w:rsidR="00E72E68" w:rsidRDefault="00E72E68" w:rsidP="00E72E68">
      <w:pPr>
        <w:pStyle w:val="Nazivinstitucije"/>
      </w:pPr>
      <w:r>
        <w:t>FAKULTET ORGANIZACIJE I INFORMATIKE</w:t>
      </w:r>
    </w:p>
    <w:p w:rsidR="00E72E68" w:rsidRDefault="00E72E68" w:rsidP="00E72E68">
      <w:pPr>
        <w:pStyle w:val="Nazivinstitucije"/>
      </w:pPr>
      <w:r>
        <w:t>V A R A Ž D I N</w:t>
      </w:r>
    </w:p>
    <w:p w:rsidR="00E72E68" w:rsidRDefault="00E72E68" w:rsidP="00E72E68"/>
    <w:p w:rsidR="00E72E68" w:rsidRDefault="00E72E68" w:rsidP="00E72E68"/>
    <w:p w:rsidR="00E72E68" w:rsidRDefault="00E72E68" w:rsidP="00E72E68"/>
    <w:p w:rsidR="003D3AD4" w:rsidRDefault="003D3AD4" w:rsidP="003D3AD4">
      <w:pPr>
        <w:pStyle w:val="Podaciokandidatu"/>
        <w:spacing w:line="360" w:lineRule="auto"/>
      </w:pPr>
    </w:p>
    <w:p w:rsidR="00060430" w:rsidRPr="0023314A" w:rsidRDefault="00060430" w:rsidP="00060430">
      <w:pPr>
        <w:pStyle w:val="Podaciokandidatu"/>
        <w:spacing w:line="360" w:lineRule="auto"/>
      </w:pPr>
      <w:r w:rsidRPr="0023314A">
        <w:t xml:space="preserve">Emil Balint, </w:t>
      </w:r>
      <w:r>
        <w:t>38291</w:t>
      </w:r>
      <w:r w:rsidR="00671D4D">
        <w:t>/09</w:t>
      </w:r>
      <w:r>
        <w:t>-R</w:t>
      </w:r>
    </w:p>
    <w:p w:rsidR="00060430" w:rsidRDefault="00060430" w:rsidP="00060430">
      <w:pPr>
        <w:pStyle w:val="Podaciokandidatu"/>
        <w:spacing w:line="360" w:lineRule="auto"/>
      </w:pPr>
      <w:r w:rsidRPr="0023314A">
        <w:t>Iva Buconjić, 38225/09 - R</w:t>
      </w:r>
    </w:p>
    <w:p w:rsidR="00060430" w:rsidRPr="0023314A" w:rsidRDefault="00060430" w:rsidP="00060430">
      <w:pPr>
        <w:pStyle w:val="Podaciokandidatu"/>
        <w:spacing w:line="360" w:lineRule="auto"/>
      </w:pPr>
      <w:r w:rsidRPr="0023314A">
        <w:t>Tomislav Novosel,</w:t>
      </w:r>
      <w:r>
        <w:t xml:space="preserve"> 38310/09-I</w:t>
      </w:r>
    </w:p>
    <w:p w:rsidR="002A13B3" w:rsidRDefault="002A13B3" w:rsidP="003D3AD4">
      <w:pPr>
        <w:pStyle w:val="Podaciokandidatu"/>
        <w:spacing w:line="360" w:lineRule="auto"/>
      </w:pPr>
    </w:p>
    <w:p w:rsidR="00E72E68" w:rsidRDefault="00E72E68" w:rsidP="00E72E68"/>
    <w:p w:rsidR="00E72E68" w:rsidRDefault="00E72E68" w:rsidP="00E72E68"/>
    <w:p w:rsidR="00E72E68" w:rsidRDefault="00E72E68" w:rsidP="00E72E68"/>
    <w:p w:rsidR="00E72E68" w:rsidRDefault="00E72E68" w:rsidP="00E72E68"/>
    <w:p w:rsidR="00E72E68" w:rsidRDefault="00E72E68" w:rsidP="00E72E68"/>
    <w:p w:rsidR="00E72E68" w:rsidRDefault="00E72E68" w:rsidP="00E72E68"/>
    <w:p w:rsidR="00060430" w:rsidRDefault="00060430" w:rsidP="00060430">
      <w:pPr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TEHNIČKA DOKUMENTACIJA - WAREHOUSE DIGITAL</w:t>
      </w:r>
    </w:p>
    <w:p w:rsidR="00060430" w:rsidRPr="00991FF8" w:rsidRDefault="00060430" w:rsidP="00060430">
      <w:pPr>
        <w:jc w:val="center"/>
        <w:rPr>
          <w:b/>
        </w:rPr>
      </w:pPr>
      <w:r w:rsidRPr="00991FF8">
        <w:rPr>
          <w:b/>
        </w:rPr>
        <w:t>PROJEKT IZ KOLEGIJA PROGRAMSKO INŽENJERSTVO</w:t>
      </w:r>
    </w:p>
    <w:p w:rsidR="00E72E68" w:rsidRDefault="00E72E68" w:rsidP="00E72E68"/>
    <w:p w:rsidR="00E72E68" w:rsidRDefault="00E72E68" w:rsidP="00E72E68">
      <w:pPr>
        <w:rPr>
          <w:b/>
          <w:bCs/>
        </w:rPr>
      </w:pPr>
    </w:p>
    <w:p w:rsidR="00E72E68" w:rsidRDefault="00E72E68" w:rsidP="00671D4D">
      <w:pPr>
        <w:pStyle w:val="Mentor"/>
        <w:ind w:left="5664" w:firstLine="708"/>
      </w:pPr>
      <w:r>
        <w:t>Mentor:</w:t>
      </w:r>
    </w:p>
    <w:p w:rsidR="00E72E68" w:rsidRDefault="00671D4D" w:rsidP="00E72E68">
      <w:pPr>
        <w:jc w:val="center"/>
      </w:pPr>
      <w:r>
        <w:tab/>
      </w:r>
      <w:r>
        <w:tab/>
      </w:r>
      <w:r>
        <w:tab/>
      </w:r>
      <w:r>
        <w:tab/>
      </w:r>
      <w:r w:rsidR="007F196C">
        <w:t xml:space="preserve">mag. inf. Marko Mijač </w:t>
      </w:r>
    </w:p>
    <w:p w:rsidR="00E72E68" w:rsidRDefault="00E72E68" w:rsidP="00E72E68">
      <w:pPr>
        <w:jc w:val="center"/>
      </w:pPr>
    </w:p>
    <w:p w:rsidR="00E72E68" w:rsidRDefault="00E72E68" w:rsidP="00E72E68">
      <w:pPr>
        <w:jc w:val="center"/>
      </w:pPr>
    </w:p>
    <w:p w:rsidR="00E72E68" w:rsidRDefault="00E72E68" w:rsidP="00E72E68">
      <w:pPr>
        <w:jc w:val="center"/>
      </w:pPr>
    </w:p>
    <w:p w:rsidR="00E72E68" w:rsidRDefault="00E72E68" w:rsidP="00E72E68">
      <w:pPr>
        <w:jc w:val="center"/>
      </w:pPr>
    </w:p>
    <w:p w:rsidR="00796C27" w:rsidRDefault="00796C27" w:rsidP="00DE5214">
      <w:pPr>
        <w:pStyle w:val="Mjesto"/>
      </w:pPr>
    </w:p>
    <w:p w:rsidR="00796C27" w:rsidRDefault="00796C27" w:rsidP="00DE5214">
      <w:pPr>
        <w:pStyle w:val="Mjesto"/>
      </w:pPr>
    </w:p>
    <w:p w:rsidR="009C0AB9" w:rsidRDefault="00E72E68" w:rsidP="00DE5214">
      <w:pPr>
        <w:pStyle w:val="Mjesto"/>
        <w:sectPr w:rsidR="009C0AB9" w:rsidSect="00857045">
          <w:pgSz w:w="11906" w:h="16838"/>
          <w:pgMar w:top="851" w:right="1134" w:bottom="1701" w:left="1418" w:header="709" w:footer="709" w:gutter="0"/>
          <w:cols w:space="708"/>
          <w:docGrid w:linePitch="360"/>
        </w:sectPr>
      </w:pPr>
      <w:r>
        <w:t xml:space="preserve">Varaždin, </w:t>
      </w:r>
      <w:r w:rsidR="00060430">
        <w:t>travanj 2014</w:t>
      </w:r>
      <w:r w:rsidR="00DC146A">
        <w:t>.</w:t>
      </w:r>
    </w:p>
    <w:p w:rsidR="00701881" w:rsidRPr="00617148" w:rsidRDefault="00337503" w:rsidP="00AF36B6">
      <w:pPr>
        <w:pStyle w:val="Sadraj"/>
      </w:pPr>
      <w:bookmarkStart w:id="0" w:name="_Toc184011513"/>
      <w:r w:rsidRPr="00617148">
        <w:lastRenderedPageBreak/>
        <w:t>Sadržaj</w:t>
      </w:r>
      <w:bookmarkEnd w:id="0"/>
    </w:p>
    <w:p w:rsidR="00337503" w:rsidRDefault="00337503">
      <w:pPr>
        <w:rPr>
          <w:bCs/>
          <w:i/>
          <w:caps/>
          <w:sz w:val="20"/>
          <w:szCs w:val="20"/>
        </w:rPr>
      </w:pPr>
    </w:p>
    <w:p w:rsidR="00623638" w:rsidRDefault="00623638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hr-HR" w:eastAsia="hr-HR"/>
        </w:rPr>
        <w:id w:val="31983403"/>
        <w:docPartObj>
          <w:docPartGallery w:val="Table of Contents"/>
          <w:docPartUnique/>
        </w:docPartObj>
      </w:sdtPr>
      <w:sdtContent>
        <w:p w:rsidR="009E72C8" w:rsidRDefault="009E72C8">
          <w:pPr>
            <w:pStyle w:val="TOCHeading"/>
          </w:pPr>
        </w:p>
        <w:p w:rsidR="00D61A73" w:rsidRDefault="00D570A1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r w:rsidRPr="00D570A1">
            <w:fldChar w:fldCharType="begin"/>
          </w:r>
          <w:r w:rsidR="009E72C8">
            <w:instrText xml:space="preserve"> TOC \o "1-3" \h \z \u </w:instrText>
          </w:r>
          <w:r w:rsidRPr="00D570A1">
            <w:fldChar w:fldCharType="separate"/>
          </w:r>
          <w:hyperlink w:anchor="_Toc391243751" w:history="1">
            <w:r w:rsidR="00D61A73" w:rsidRPr="00077711">
              <w:rPr>
                <w:rStyle w:val="Hyperlink"/>
                <w:noProof/>
              </w:rPr>
              <w:t>1. Uvod</w:t>
            </w:r>
            <w:r w:rsidR="00D61A7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1A73">
              <w:rPr>
                <w:noProof/>
                <w:webHidden/>
              </w:rPr>
              <w:instrText xml:space="preserve"> PAGEREF _Toc391243751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336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1A73" w:rsidRDefault="00D570A1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1243752" w:history="1">
            <w:r w:rsidR="00D61A73" w:rsidRPr="00077711">
              <w:rPr>
                <w:rStyle w:val="Hyperlink"/>
                <w:noProof/>
              </w:rPr>
              <w:t>2. Dijagram slučajeva korištenja</w:t>
            </w:r>
            <w:r w:rsidR="00D61A7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1A73">
              <w:rPr>
                <w:noProof/>
                <w:webHidden/>
              </w:rPr>
              <w:instrText xml:space="preserve"> PAGEREF _Toc391243752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336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1A73" w:rsidRDefault="00D570A1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1243753" w:history="1">
            <w:r w:rsidR="00D61A73" w:rsidRPr="00077711">
              <w:rPr>
                <w:rStyle w:val="Hyperlink"/>
                <w:noProof/>
              </w:rPr>
              <w:t>3. Dijagrami aktivnosti</w:t>
            </w:r>
            <w:r w:rsidR="00D61A7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1A73">
              <w:rPr>
                <w:noProof/>
                <w:webHidden/>
              </w:rPr>
              <w:instrText xml:space="preserve"> PAGEREF _Toc391243753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336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1A73" w:rsidRDefault="00D570A1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91243754" w:history="1">
            <w:r w:rsidR="00D61A73" w:rsidRPr="00077711">
              <w:rPr>
                <w:rStyle w:val="Hyperlink"/>
                <w:noProof/>
              </w:rPr>
              <w:t>4. ERA model</w:t>
            </w:r>
            <w:r w:rsidR="00D61A7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1A73">
              <w:rPr>
                <w:noProof/>
                <w:webHidden/>
              </w:rPr>
              <w:instrText xml:space="preserve"> PAGEREF _Toc391243754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3361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1A73" w:rsidRDefault="00D570A1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r:id="rId8" w:anchor="_Toc391243755" w:history="1">
            <w:r w:rsidR="00D61A73" w:rsidRPr="00077711">
              <w:rPr>
                <w:rStyle w:val="Hyperlink"/>
                <w:noProof/>
              </w:rPr>
              <w:t>5. Dijagram klasa</w:t>
            </w:r>
            <w:r w:rsidR="00D61A7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1A73">
              <w:rPr>
                <w:noProof/>
                <w:webHidden/>
              </w:rPr>
              <w:instrText xml:space="preserve"> PAGEREF _Toc391243755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3361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2C8" w:rsidRDefault="00D570A1">
          <w:r>
            <w:fldChar w:fldCharType="end"/>
          </w:r>
        </w:p>
      </w:sdtContent>
    </w:sdt>
    <w:p w:rsidR="00C5679A" w:rsidRDefault="00C5679A" w:rsidP="00251D1A">
      <w:pPr>
        <w:pStyle w:val="Naslov4razine"/>
        <w:sectPr w:rsidR="00C5679A" w:rsidSect="00857045">
          <w:headerReference w:type="default" r:id="rId9"/>
          <w:footerReference w:type="default" r:id="rId10"/>
          <w:pgSz w:w="11906" w:h="16838"/>
          <w:pgMar w:top="851" w:right="1134" w:bottom="1701" w:left="1418" w:header="709" w:footer="709" w:gutter="0"/>
          <w:pgNumType w:fmt="upperRoman" w:start="1"/>
          <w:cols w:space="708"/>
          <w:docGrid w:linePitch="360"/>
        </w:sectPr>
      </w:pPr>
    </w:p>
    <w:p w:rsidR="004B1A3B" w:rsidRPr="003D028D" w:rsidRDefault="00E72E68" w:rsidP="003D028D">
      <w:pPr>
        <w:pStyle w:val="Heading1"/>
      </w:pPr>
      <w:bookmarkStart w:id="1" w:name="_Toc391243751"/>
      <w:r w:rsidRPr="003D028D">
        <w:lastRenderedPageBreak/>
        <w:t>1. Uvod</w:t>
      </w:r>
      <w:bookmarkEnd w:id="1"/>
    </w:p>
    <w:p w:rsidR="00E72E68" w:rsidRDefault="00E72E68" w:rsidP="00E72E68"/>
    <w:p w:rsidR="00F3305E" w:rsidRDefault="00F3305E" w:rsidP="00796C27">
      <w:pPr>
        <w:jc w:val="left"/>
      </w:pPr>
    </w:p>
    <w:p w:rsidR="00060430" w:rsidRDefault="00060430" w:rsidP="00060430">
      <w:r>
        <w:t>Ovaj dio dokumentacije obuhvaća prikaze i opise slučajeva korištenja, dijagrama slijeda i dijagrama aktivnosti.</w:t>
      </w:r>
    </w:p>
    <w:p w:rsidR="00060430" w:rsidRDefault="00060430" w:rsidP="00060430"/>
    <w:p w:rsidR="00060430" w:rsidRDefault="00060430" w:rsidP="00060430">
      <w:r>
        <w:t xml:space="preserve">U aplikaciji postoje ukupno </w:t>
      </w:r>
      <w:r w:rsidR="00B5706F">
        <w:t xml:space="preserve">dvanaest </w:t>
      </w:r>
      <w:r>
        <w:t>slučajeva (scenarija) korištenja funkcionalnosti. Oni će biti prikazani na dijagramu slučajeva korištenja. Svaki slučaj korištenja je proširen sa dodatnim podslučajevima, dok su svi korijenski slučajevi korištenja podređeni slučaju korištenja "Prijava".</w:t>
      </w:r>
    </w:p>
    <w:p w:rsidR="00060430" w:rsidRDefault="00060430" w:rsidP="00060430"/>
    <w:p w:rsidR="00060430" w:rsidRDefault="00060430" w:rsidP="00060430">
      <w:r>
        <w:t>Svi slučajevi korištenja će imati pripadajuć</w:t>
      </w:r>
      <w:r w:rsidR="00A8116F">
        <w:t>e dijagrame slijeda i aktivnosti</w:t>
      </w:r>
      <w:r>
        <w:t xml:space="preserve"> u kojima se može vidjeti ko</w:t>
      </w:r>
      <w:r w:rsidR="00A8116F">
        <w:t>m</w:t>
      </w:r>
      <w:r>
        <w:t>unikacija između klasa aplikacije i njihovih objekata te sama poslovna logika za svaki slučaj korištenja pri njegovoj realizaciji.</w:t>
      </w:r>
      <w:r w:rsidR="00A8116F">
        <w:t xml:space="preserve"> Nakon dijagrama slijedi ERA model podataka koji prikazuje entitete o kojima se bilježe stanja koja opisuju poslovne procese skladišta te dijagram klasa koji prikazuje klase i njihove metode.</w:t>
      </w:r>
    </w:p>
    <w:p w:rsidR="00060430" w:rsidRPr="00671D4D" w:rsidRDefault="00060430" w:rsidP="00796C27">
      <w:pPr>
        <w:jc w:val="left"/>
        <w:rPr>
          <w:rFonts w:ascii="Arial" w:hAnsi="Arial" w:cs="Arial"/>
        </w:rPr>
      </w:pPr>
    </w:p>
    <w:p w:rsidR="00060430" w:rsidRPr="00671D4D" w:rsidRDefault="00060430" w:rsidP="00671D4D">
      <w:r>
        <w:t>Slučajevi korištenja su:</w:t>
      </w:r>
    </w:p>
    <w:p w:rsidR="00060430" w:rsidRDefault="00060430" w:rsidP="00F6195D">
      <w:pPr>
        <w:pStyle w:val="ListParagraph"/>
        <w:numPr>
          <w:ilvl w:val="0"/>
          <w:numId w:val="32"/>
        </w:numPr>
      </w:pPr>
      <w:r>
        <w:t>Prijava</w:t>
      </w:r>
    </w:p>
    <w:p w:rsidR="00060430" w:rsidRDefault="00060430" w:rsidP="00F6195D">
      <w:pPr>
        <w:pStyle w:val="ListParagraph"/>
        <w:numPr>
          <w:ilvl w:val="0"/>
          <w:numId w:val="32"/>
        </w:numPr>
      </w:pPr>
      <w:r>
        <w:t>Upravljanje artiklima</w:t>
      </w:r>
    </w:p>
    <w:p w:rsidR="00060430" w:rsidRDefault="000F1C04" w:rsidP="00F6195D">
      <w:pPr>
        <w:pStyle w:val="ListParagraph"/>
        <w:numPr>
          <w:ilvl w:val="0"/>
          <w:numId w:val="32"/>
        </w:numPr>
      </w:pPr>
      <w:r>
        <w:t>Otpremanje robe</w:t>
      </w:r>
    </w:p>
    <w:p w:rsidR="000F1C04" w:rsidRDefault="000F1C04" w:rsidP="00F6195D">
      <w:pPr>
        <w:pStyle w:val="ListParagraph"/>
        <w:numPr>
          <w:ilvl w:val="0"/>
          <w:numId w:val="32"/>
        </w:numPr>
      </w:pPr>
      <w:r>
        <w:t>Zaprimanje robe</w:t>
      </w:r>
    </w:p>
    <w:p w:rsidR="000F1C04" w:rsidRDefault="00B5706F" w:rsidP="00F6195D">
      <w:pPr>
        <w:pStyle w:val="ListParagraph"/>
        <w:numPr>
          <w:ilvl w:val="0"/>
          <w:numId w:val="32"/>
        </w:numPr>
      </w:pPr>
      <w:r>
        <w:t>Izrađivanje otpremnica</w:t>
      </w:r>
    </w:p>
    <w:p w:rsidR="000F1C04" w:rsidRDefault="00B5706F" w:rsidP="00F6195D">
      <w:pPr>
        <w:pStyle w:val="ListParagraph"/>
        <w:numPr>
          <w:ilvl w:val="0"/>
          <w:numId w:val="32"/>
        </w:numPr>
      </w:pPr>
      <w:r>
        <w:t>Izrađivanje izdatnica</w:t>
      </w:r>
    </w:p>
    <w:p w:rsidR="000F1C04" w:rsidRDefault="00B5706F" w:rsidP="00F6195D">
      <w:pPr>
        <w:pStyle w:val="ListParagraph"/>
        <w:numPr>
          <w:ilvl w:val="0"/>
          <w:numId w:val="32"/>
        </w:numPr>
      </w:pPr>
      <w:r>
        <w:t>Izrađivanje primka</w:t>
      </w:r>
    </w:p>
    <w:p w:rsidR="000F1C04" w:rsidRDefault="00B5706F" w:rsidP="00F6195D">
      <w:pPr>
        <w:pStyle w:val="ListParagraph"/>
        <w:numPr>
          <w:ilvl w:val="0"/>
          <w:numId w:val="32"/>
        </w:numPr>
      </w:pPr>
      <w:r>
        <w:t>Izrađivanje predatnica</w:t>
      </w:r>
    </w:p>
    <w:p w:rsidR="000F1C04" w:rsidRDefault="000F1C04" w:rsidP="00F6195D">
      <w:pPr>
        <w:pStyle w:val="ListParagraph"/>
        <w:numPr>
          <w:ilvl w:val="0"/>
          <w:numId w:val="32"/>
        </w:numPr>
      </w:pPr>
      <w:r>
        <w:t>Odobravanje dokumenata</w:t>
      </w:r>
    </w:p>
    <w:p w:rsidR="000F1C04" w:rsidRDefault="000F1C04" w:rsidP="00F6195D">
      <w:pPr>
        <w:pStyle w:val="ListParagraph"/>
        <w:numPr>
          <w:ilvl w:val="0"/>
          <w:numId w:val="32"/>
        </w:numPr>
      </w:pPr>
      <w:r>
        <w:t>Administracija poslovnih partnera</w:t>
      </w:r>
    </w:p>
    <w:p w:rsidR="000F1C04" w:rsidRDefault="000F1C04" w:rsidP="00F6195D">
      <w:pPr>
        <w:pStyle w:val="ListParagraph"/>
        <w:numPr>
          <w:ilvl w:val="0"/>
          <w:numId w:val="32"/>
        </w:numPr>
      </w:pPr>
      <w:r>
        <w:t>Administracija korisnika</w:t>
      </w:r>
    </w:p>
    <w:p w:rsidR="00A3649F" w:rsidRDefault="00A3649F" w:rsidP="00F6195D">
      <w:pPr>
        <w:pStyle w:val="ListParagraph"/>
        <w:numPr>
          <w:ilvl w:val="0"/>
          <w:numId w:val="32"/>
        </w:numPr>
      </w:pPr>
      <w:r>
        <w:t>Pregled</w:t>
      </w:r>
      <w:r w:rsidR="00B5706F">
        <w:t>avanje</w:t>
      </w:r>
      <w:r>
        <w:t xml:space="preserve"> dokumenata</w:t>
      </w:r>
    </w:p>
    <w:p w:rsidR="00060430" w:rsidRDefault="00060430" w:rsidP="00A8116F"/>
    <w:p w:rsidR="00175AA2" w:rsidRDefault="00175AA2" w:rsidP="00A8116F">
      <w:r>
        <w:t>Aplikacija ima svrhu podrške poslovnih procesa u skladištu koji su popraćeni dokumentima. Popis dokumenata kojima se barata prilikom korištenja aplikacijom je prikazan ispod.</w:t>
      </w:r>
    </w:p>
    <w:p w:rsidR="00175AA2" w:rsidRDefault="00175AA2" w:rsidP="00F174E3">
      <w:pPr>
        <w:pStyle w:val="ListParagraph"/>
        <w:numPr>
          <w:ilvl w:val="0"/>
          <w:numId w:val="33"/>
        </w:numPr>
      </w:pPr>
      <w:r>
        <w:t>Primka</w:t>
      </w:r>
    </w:p>
    <w:p w:rsidR="00175AA2" w:rsidRDefault="00175AA2" w:rsidP="00F174E3">
      <w:pPr>
        <w:pStyle w:val="ListParagraph"/>
        <w:numPr>
          <w:ilvl w:val="0"/>
          <w:numId w:val="33"/>
        </w:numPr>
      </w:pPr>
      <w:r>
        <w:lastRenderedPageBreak/>
        <w:t>Predatnica</w:t>
      </w:r>
    </w:p>
    <w:p w:rsidR="00175AA2" w:rsidRDefault="00175AA2" w:rsidP="00F174E3">
      <w:pPr>
        <w:pStyle w:val="ListParagraph"/>
        <w:numPr>
          <w:ilvl w:val="0"/>
          <w:numId w:val="33"/>
        </w:numPr>
      </w:pPr>
      <w:r>
        <w:t>Izdatnica</w:t>
      </w:r>
    </w:p>
    <w:p w:rsidR="00175AA2" w:rsidRDefault="00175AA2" w:rsidP="00F174E3">
      <w:pPr>
        <w:pStyle w:val="ListParagraph"/>
        <w:numPr>
          <w:ilvl w:val="0"/>
          <w:numId w:val="33"/>
        </w:numPr>
      </w:pPr>
      <w:r>
        <w:t>Otpremnica</w:t>
      </w:r>
    </w:p>
    <w:p w:rsidR="006C51E4" w:rsidRDefault="006C51E4" w:rsidP="00F174E3">
      <w:pPr>
        <w:pStyle w:val="ListParagraph"/>
        <w:numPr>
          <w:ilvl w:val="0"/>
          <w:numId w:val="33"/>
        </w:numPr>
      </w:pPr>
      <w:r>
        <w:t>Skladišnica</w:t>
      </w:r>
    </w:p>
    <w:p w:rsidR="00175AA2" w:rsidRDefault="00175AA2" w:rsidP="00A8116F"/>
    <w:p w:rsidR="00B84172" w:rsidRDefault="00B84172" w:rsidP="00A8116F">
      <w:r>
        <w:t>Pri tome dokumento</w:t>
      </w:r>
      <w:r w:rsidR="006C51E4">
        <w:t xml:space="preserve"> </w:t>
      </w:r>
      <w:r>
        <w:t>tpremnica ima jedno od sljedećih stanja:</w:t>
      </w:r>
    </w:p>
    <w:p w:rsidR="00B84172" w:rsidRDefault="00B84172" w:rsidP="00F174E3">
      <w:pPr>
        <w:pStyle w:val="ListParagraph"/>
        <w:numPr>
          <w:ilvl w:val="0"/>
          <w:numId w:val="34"/>
        </w:numPr>
      </w:pPr>
      <w:r>
        <w:t>Kreirana</w:t>
      </w:r>
    </w:p>
    <w:p w:rsidR="00B84172" w:rsidRDefault="00B84172" w:rsidP="00F174E3">
      <w:pPr>
        <w:pStyle w:val="ListParagraph"/>
        <w:numPr>
          <w:ilvl w:val="0"/>
          <w:numId w:val="34"/>
        </w:numPr>
      </w:pPr>
      <w:r>
        <w:t>Odobrena</w:t>
      </w:r>
    </w:p>
    <w:p w:rsidR="00BF641B" w:rsidRDefault="00BF641B" w:rsidP="00F174E3"/>
    <w:p w:rsidR="00F174E3" w:rsidRDefault="00F174E3" w:rsidP="00F174E3">
      <w:r>
        <w:t>Otpremnica ima stanje kreirana kada čeka na odobrenje, u tom stanju su samo uneseni podaci o robi za otpremu, tek kada je otpremnica odobrena</w:t>
      </w:r>
      <w:r w:rsidR="00D1743E">
        <w:t xml:space="preserve"> količina robe na skladištu </w:t>
      </w:r>
      <w:r w:rsidR="00BF641B">
        <w:t xml:space="preserve">se </w:t>
      </w:r>
      <w:r w:rsidR="00D1743E">
        <w:t>smanjuje.</w:t>
      </w:r>
    </w:p>
    <w:p w:rsidR="00A8116F" w:rsidRDefault="00A8116F" w:rsidP="00A8116F">
      <w:bookmarkStart w:id="2" w:name="_Toc379811831"/>
    </w:p>
    <w:p w:rsidR="00A8116F" w:rsidRDefault="00A8116F" w:rsidP="00F6195D">
      <w:pPr>
        <w:pStyle w:val="Heading1"/>
      </w:pPr>
    </w:p>
    <w:p w:rsidR="00A8116F" w:rsidRDefault="00A8116F" w:rsidP="00F6195D">
      <w:pPr>
        <w:pStyle w:val="Heading1"/>
      </w:pPr>
    </w:p>
    <w:p w:rsidR="00A8116F" w:rsidRDefault="00A8116F" w:rsidP="00F6195D">
      <w:pPr>
        <w:pStyle w:val="Heading1"/>
      </w:pPr>
    </w:p>
    <w:p w:rsidR="00A8116F" w:rsidRDefault="00A8116F" w:rsidP="00F6195D">
      <w:pPr>
        <w:pStyle w:val="Heading1"/>
      </w:pPr>
    </w:p>
    <w:p w:rsidR="00A8116F" w:rsidRDefault="00A8116F" w:rsidP="00F6195D">
      <w:pPr>
        <w:pStyle w:val="Heading1"/>
      </w:pPr>
    </w:p>
    <w:p w:rsidR="00A8116F" w:rsidRDefault="00A8116F" w:rsidP="00F6195D">
      <w:pPr>
        <w:pStyle w:val="Heading1"/>
      </w:pPr>
    </w:p>
    <w:p w:rsidR="00A8116F" w:rsidRDefault="00A8116F" w:rsidP="00F6195D">
      <w:pPr>
        <w:pStyle w:val="Heading1"/>
      </w:pPr>
    </w:p>
    <w:p w:rsidR="00A8116F" w:rsidRDefault="00A8116F" w:rsidP="00F6195D">
      <w:pPr>
        <w:pStyle w:val="Heading1"/>
      </w:pPr>
    </w:p>
    <w:p w:rsidR="00D1743E" w:rsidRDefault="00D1743E" w:rsidP="00F6195D">
      <w:pPr>
        <w:pStyle w:val="Heading1"/>
      </w:pPr>
    </w:p>
    <w:p w:rsidR="00BF641B" w:rsidRDefault="00BF641B" w:rsidP="00BF641B"/>
    <w:p w:rsidR="00BF641B" w:rsidRDefault="00BF641B" w:rsidP="00BF641B"/>
    <w:p w:rsidR="00BF641B" w:rsidRDefault="00BF641B" w:rsidP="00BF641B"/>
    <w:p w:rsidR="00BF641B" w:rsidRDefault="00BF641B" w:rsidP="00BF641B"/>
    <w:p w:rsidR="00757EB4" w:rsidRDefault="00757EB4" w:rsidP="00BF641B"/>
    <w:p w:rsidR="00757EB4" w:rsidRDefault="00757EB4" w:rsidP="00BF641B"/>
    <w:p w:rsidR="00757EB4" w:rsidRDefault="00757EB4" w:rsidP="00BF641B"/>
    <w:p w:rsidR="00BF641B" w:rsidRPr="00BF641B" w:rsidRDefault="00BF641B" w:rsidP="00BF641B"/>
    <w:p w:rsidR="00D1743E" w:rsidRDefault="00D1743E" w:rsidP="00F6195D">
      <w:pPr>
        <w:pStyle w:val="Heading1"/>
      </w:pPr>
    </w:p>
    <w:bookmarkEnd w:id="2"/>
    <w:p w:rsidR="00F6195D" w:rsidRDefault="00F6195D" w:rsidP="00F6195D"/>
    <w:p w:rsidR="00D1743E" w:rsidRDefault="00D1743E" w:rsidP="00F25E3D">
      <w:pPr>
        <w:pStyle w:val="Heading1"/>
      </w:pPr>
      <w:bookmarkStart w:id="3" w:name="_Toc391243752"/>
      <w:r>
        <w:lastRenderedPageBreak/>
        <w:t xml:space="preserve">2. Dijagram </w:t>
      </w:r>
      <w:r w:rsidR="00F25E3D">
        <w:t>slučajeva korištenja</w:t>
      </w:r>
      <w:bookmarkEnd w:id="3"/>
    </w:p>
    <w:p w:rsidR="00D1743E" w:rsidRDefault="00D1743E" w:rsidP="00F6195D"/>
    <w:p w:rsidR="00D1743E" w:rsidRDefault="00D1743E" w:rsidP="00F6195D"/>
    <w:p w:rsidR="00F6195D" w:rsidRDefault="00F6195D" w:rsidP="00F6195D">
      <w:r>
        <w:t>Dijagram slučajeva korištenja se sastoji od ukupno</w:t>
      </w:r>
      <w:r w:rsidR="00F734E0">
        <w:t xml:space="preserve"> dvanaest</w:t>
      </w:r>
      <w:r>
        <w:t xml:space="preserve"> slučaja. Slijede opisi slučajeva.</w:t>
      </w:r>
    </w:p>
    <w:p w:rsidR="00F6195D" w:rsidRDefault="00F6195D" w:rsidP="00F6195D"/>
    <w:p w:rsidR="00F6195D" w:rsidRDefault="00F6195D" w:rsidP="00F6195D">
      <w:r>
        <w:t>Slučaj "Prijava" je osnovni korak pri sl</w:t>
      </w:r>
      <w:r w:rsidR="00757EB4">
        <w:t>u</w:t>
      </w:r>
      <w:r>
        <w:t xml:space="preserve">ženju aplikacijom. </w:t>
      </w:r>
      <w:r w:rsidR="00757EB4">
        <w:t>Slučaj korištenja „Prijava“</w:t>
      </w:r>
      <w:r>
        <w:t xml:space="preserve"> sadrži sve ostale </w:t>
      </w:r>
      <w:r w:rsidR="00757EB4">
        <w:t>sl</w:t>
      </w:r>
      <w:r>
        <w:t>učajeve korištenja kao podređen</w:t>
      </w:r>
      <w:r w:rsidR="00757EB4">
        <w:t>e. Prilikom korištenja slučaja „</w:t>
      </w:r>
      <w:r>
        <w:t>Prijava" korisnik se mora prijaviti u sustav čime se pokreće autentikacija korisnika. Ako ona ne prođe, korisnik je onemogućen služiti se podređenim slučajevima korištenja. Tada se prikazuje poruka pogreške i sustav zatražuje ponovnu prijavu.</w:t>
      </w:r>
    </w:p>
    <w:p w:rsidR="00F6195D" w:rsidRDefault="00F6195D" w:rsidP="00F6195D"/>
    <w:p w:rsidR="00F6195D" w:rsidRDefault="00F6195D" w:rsidP="00F6195D">
      <w:r>
        <w:t xml:space="preserve">Slučaj korištenja "Upravljanje artiklima" omogućuje korisniku pregled sve robe na skladištu. Moguće je </w:t>
      </w:r>
      <w:r w:rsidR="00F734E0">
        <w:t>unositi, brisati i mijenjati podatke o robi na skladištu.</w:t>
      </w:r>
    </w:p>
    <w:p w:rsidR="00F6195D" w:rsidRDefault="00F6195D" w:rsidP="00F6195D"/>
    <w:p w:rsidR="00F6195D" w:rsidRDefault="00F6195D" w:rsidP="00F6195D">
      <w:r>
        <w:t>Slučaj korištenja "Administriranje poslovnih partnera" koristi samo administrator i on ih može unositi ili brisati iz baze podataka.</w:t>
      </w:r>
    </w:p>
    <w:p w:rsidR="00F6195D" w:rsidRDefault="00F6195D" w:rsidP="00F6195D"/>
    <w:p w:rsidR="00F6195D" w:rsidRDefault="00F6195D" w:rsidP="00F6195D">
      <w:r>
        <w:t>Slučaj korištenja "Administriranje korisnika" koristi također samo administrator i on može korisnike (skladištare) unositi i brisati iz baze podataka.</w:t>
      </w:r>
    </w:p>
    <w:p w:rsidR="00F6195D" w:rsidRDefault="00F6195D" w:rsidP="00F6195D"/>
    <w:p w:rsidR="00F6195D" w:rsidRDefault="00F6195D" w:rsidP="00F6195D">
      <w:r>
        <w:t xml:space="preserve">Slučaj korištenja </w:t>
      </w:r>
      <w:r w:rsidR="00757EB4">
        <w:t>„</w:t>
      </w:r>
      <w:r>
        <w:t>Otpremanje robe</w:t>
      </w:r>
      <w:r w:rsidR="001D367D">
        <w:t xml:space="preserve">" </w:t>
      </w:r>
      <w:r w:rsidR="00E22CB9">
        <w:t>izvršava</w:t>
      </w:r>
      <w:r w:rsidR="00F734E0">
        <w:t xml:space="preserve"> </w:t>
      </w:r>
      <w:r>
        <w:t>korisnik</w:t>
      </w:r>
      <w:r w:rsidR="001D367D">
        <w:t xml:space="preserve"> (skladištar). Administrator može </w:t>
      </w:r>
      <w:r>
        <w:t xml:space="preserve">odobravati </w:t>
      </w:r>
      <w:r w:rsidR="001D367D">
        <w:t>dokumente</w:t>
      </w:r>
      <w:r>
        <w:t xml:space="preserve"> koje kreiraju korisnici, dok</w:t>
      </w:r>
      <w:r w:rsidR="001D367D">
        <w:t xml:space="preserve"> korisnici mogu unositi i generirati</w:t>
      </w:r>
      <w:r>
        <w:t xml:space="preserve"> izvještaje </w:t>
      </w:r>
      <w:r w:rsidR="001D367D">
        <w:t>dokumenata</w:t>
      </w:r>
      <w:r>
        <w:t>. Svak</w:t>
      </w:r>
      <w:r w:rsidR="001D367D">
        <w:t>i dokument se nalazi</w:t>
      </w:r>
      <w:r>
        <w:t xml:space="preserve"> u bazi podatak</w:t>
      </w:r>
      <w:r w:rsidR="001D367D">
        <w:t>a i glasi na skladištara koji ga</w:t>
      </w:r>
      <w:r>
        <w:t xml:space="preserve"> je kreirao i na poslovnog part</w:t>
      </w:r>
      <w:r w:rsidR="001D367D">
        <w:t>nera kojemu se roba otprema.</w:t>
      </w:r>
    </w:p>
    <w:p w:rsidR="001D367D" w:rsidRDefault="001D367D" w:rsidP="00F6195D"/>
    <w:p w:rsidR="001D367D" w:rsidRDefault="001D367D" w:rsidP="001D367D">
      <w:r>
        <w:t xml:space="preserve">Slučaj korištenja </w:t>
      </w:r>
      <w:r w:rsidR="00757EB4">
        <w:t>„</w:t>
      </w:r>
      <w:r>
        <w:t xml:space="preserve">Zaprimanje robe" </w:t>
      </w:r>
      <w:r w:rsidR="00E22CB9">
        <w:t>izvršavaju</w:t>
      </w:r>
      <w:r>
        <w:t xml:space="preserve"> samo korisnici. On im omogućuje izradu primki i predatnica te njihovo ispisivanje. Svaki dokument se nalazi u bazi podataka te glasi na skladištara koji ga je kreirao i na poslovnog partnera od kojega se roba zaprima.</w:t>
      </w:r>
    </w:p>
    <w:p w:rsidR="00F734E0" w:rsidRDefault="00F734E0" w:rsidP="001D367D"/>
    <w:p w:rsidR="00F734E0" w:rsidRDefault="00F734E0" w:rsidP="001D367D">
      <w:r>
        <w:t>Slučaj korištenja "Pregledavanje dokumenata" izvršavaju i voditelj i skladištari. Oni pregledavaju dokumente i ispisuju ih, dok voditelj ima još dodatne mogućnosti odobravanja otpremnica i izmjena stavki dokumenata</w:t>
      </w:r>
    </w:p>
    <w:p w:rsidR="001D367D" w:rsidRDefault="001D367D" w:rsidP="00F6195D"/>
    <w:p w:rsidR="00F6195D" w:rsidRDefault="00F6195D" w:rsidP="00F6195D"/>
    <w:p w:rsidR="00E22CB9" w:rsidRDefault="00E22CB9" w:rsidP="00F734E0">
      <w:pPr>
        <w:sectPr w:rsidR="00E22CB9" w:rsidSect="00F734E0">
          <w:headerReference w:type="default" r:id="rId11"/>
          <w:footerReference w:type="default" r:id="rId12"/>
          <w:pgSz w:w="11906" w:h="16838"/>
          <w:pgMar w:top="851" w:right="1134" w:bottom="1418" w:left="1418" w:header="709" w:footer="709" w:gutter="0"/>
          <w:cols w:space="708"/>
          <w:docGrid w:linePitch="360"/>
        </w:sectPr>
      </w:pPr>
    </w:p>
    <w:p w:rsidR="00E746A1" w:rsidRDefault="00526439" w:rsidP="00F6195D">
      <w:pPr>
        <w:rPr>
          <w:noProof/>
          <w:lang w:val="en-US" w:eastAsia="en-US"/>
        </w:rPr>
      </w:pPr>
      <w:r>
        <w:rPr>
          <w:noProof/>
        </w:rPr>
        <w:lastRenderedPageBreak/>
        <w:drawing>
          <wp:inline distT="0" distB="0" distL="0" distR="0">
            <wp:extent cx="7820025" cy="5421446"/>
            <wp:effectExtent l="19050" t="0" r="9525" b="0"/>
            <wp:docPr id="4" name="Picture 1" descr="C:\Users\embalint\Documents\GitHub\RepositoryTeam02\Dokumentacija\Tehnička dokumentacija\Usecase_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balint\Documents\GitHub\RepositoryTeam02\Dokumentacija\Tehnička dokumentacija\Usecase_final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0025" cy="5421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529" w:rsidRPr="007619CD" w:rsidRDefault="00927529" w:rsidP="00927529">
      <w:pPr>
        <w:pStyle w:val="Heading9"/>
        <w:sectPr w:rsidR="00927529" w:rsidRPr="007619CD" w:rsidSect="00927529">
          <w:footerReference w:type="default" r:id="rId14"/>
          <w:pgSz w:w="16838" w:h="11906" w:orient="landscape"/>
          <w:pgMar w:top="284" w:right="851" w:bottom="1134" w:left="1701" w:header="709" w:footer="709" w:gutter="0"/>
          <w:cols w:space="708"/>
          <w:docGrid w:linePitch="360"/>
        </w:sectPr>
      </w:pPr>
      <w:r w:rsidRPr="007619CD">
        <w:t>Slika 2.1. Dijagram slučajeva korištenja</w:t>
      </w:r>
    </w:p>
    <w:p w:rsidR="00F6195D" w:rsidRDefault="0090722B" w:rsidP="0090722B">
      <w:pPr>
        <w:pStyle w:val="Heading1"/>
      </w:pPr>
      <w:bookmarkStart w:id="4" w:name="_Toc391243753"/>
      <w:r>
        <w:lastRenderedPageBreak/>
        <w:t xml:space="preserve">3. Dijagrami </w:t>
      </w:r>
      <w:r w:rsidR="008D3C8C">
        <w:t>aktivnosti</w:t>
      </w:r>
      <w:bookmarkEnd w:id="4"/>
    </w:p>
    <w:p w:rsidR="00A8116F" w:rsidRDefault="00A8116F" w:rsidP="00A8116F"/>
    <w:p w:rsidR="008D3C8C" w:rsidRDefault="008D3C8C" w:rsidP="008D3C8C">
      <w:r>
        <w:t>U ovom poglavlju će biti prikazani dijagrami aktivnosti. Dijagrami aktivnosti prikazuju poslovnu logiku unutar svakog slučaja korištenja i korake koje slijedi korisnik kada se slučaj korištenja realizira.</w:t>
      </w:r>
    </w:p>
    <w:p w:rsidR="00634CD4" w:rsidRDefault="00634CD4" w:rsidP="00634CD4"/>
    <w:p w:rsidR="00634CD4" w:rsidRDefault="008D3C8C" w:rsidP="00634CD4">
      <w:r>
        <w:t>Dijagrami aktivnosti</w:t>
      </w:r>
      <w:r w:rsidR="00634CD4">
        <w:t xml:space="preserve"> su:</w:t>
      </w:r>
    </w:p>
    <w:p w:rsidR="00634CD4" w:rsidRDefault="00634CD4" w:rsidP="00634CD4"/>
    <w:p w:rsidR="00604C57" w:rsidRDefault="00604C57" w:rsidP="00604C57">
      <w:pPr>
        <w:pStyle w:val="ListParagraph"/>
        <w:numPr>
          <w:ilvl w:val="0"/>
          <w:numId w:val="32"/>
        </w:numPr>
      </w:pPr>
      <w:r>
        <w:t>Prijava</w:t>
      </w:r>
    </w:p>
    <w:p w:rsidR="00604C57" w:rsidRDefault="00604C57" w:rsidP="00604C57">
      <w:pPr>
        <w:pStyle w:val="ListParagraph"/>
        <w:numPr>
          <w:ilvl w:val="0"/>
          <w:numId w:val="32"/>
        </w:numPr>
      </w:pPr>
      <w:r>
        <w:t>Upravljanje artiklima</w:t>
      </w:r>
    </w:p>
    <w:p w:rsidR="00604C57" w:rsidRDefault="00604C57" w:rsidP="00604C57">
      <w:pPr>
        <w:pStyle w:val="ListParagraph"/>
        <w:numPr>
          <w:ilvl w:val="0"/>
          <w:numId w:val="32"/>
        </w:numPr>
      </w:pPr>
      <w:r>
        <w:t>Otpremanje robe</w:t>
      </w:r>
    </w:p>
    <w:p w:rsidR="00604C57" w:rsidRDefault="00604C57" w:rsidP="00604C57">
      <w:pPr>
        <w:pStyle w:val="ListParagraph"/>
        <w:numPr>
          <w:ilvl w:val="0"/>
          <w:numId w:val="32"/>
        </w:numPr>
      </w:pPr>
      <w:r>
        <w:t>Zaprimanje robe</w:t>
      </w:r>
    </w:p>
    <w:p w:rsidR="00604C57" w:rsidRDefault="00604C57" w:rsidP="00604C57">
      <w:pPr>
        <w:pStyle w:val="ListParagraph"/>
        <w:numPr>
          <w:ilvl w:val="0"/>
          <w:numId w:val="32"/>
        </w:numPr>
      </w:pPr>
      <w:r>
        <w:t>Izrađivanje otpremnica</w:t>
      </w:r>
    </w:p>
    <w:p w:rsidR="00604C57" w:rsidRDefault="00604C57" w:rsidP="00604C57">
      <w:pPr>
        <w:pStyle w:val="ListParagraph"/>
        <w:numPr>
          <w:ilvl w:val="0"/>
          <w:numId w:val="32"/>
        </w:numPr>
      </w:pPr>
      <w:r>
        <w:t>Izrađivanje izdatnica</w:t>
      </w:r>
    </w:p>
    <w:p w:rsidR="00604C57" w:rsidRDefault="00604C57" w:rsidP="00604C57">
      <w:pPr>
        <w:pStyle w:val="ListParagraph"/>
        <w:numPr>
          <w:ilvl w:val="0"/>
          <w:numId w:val="32"/>
        </w:numPr>
      </w:pPr>
      <w:r>
        <w:t>Izrađivanje primka</w:t>
      </w:r>
    </w:p>
    <w:p w:rsidR="00604C57" w:rsidRDefault="00604C57" w:rsidP="00604C57">
      <w:pPr>
        <w:pStyle w:val="ListParagraph"/>
        <w:numPr>
          <w:ilvl w:val="0"/>
          <w:numId w:val="32"/>
        </w:numPr>
      </w:pPr>
      <w:r>
        <w:t>Izrađivanje predatnica</w:t>
      </w:r>
    </w:p>
    <w:p w:rsidR="00604C57" w:rsidRDefault="00604C57" w:rsidP="00604C57">
      <w:pPr>
        <w:pStyle w:val="ListParagraph"/>
        <w:numPr>
          <w:ilvl w:val="0"/>
          <w:numId w:val="32"/>
        </w:numPr>
      </w:pPr>
      <w:r>
        <w:t>Odobravanje dokumenata</w:t>
      </w:r>
    </w:p>
    <w:p w:rsidR="00604C57" w:rsidRDefault="00604C57" w:rsidP="00604C57">
      <w:pPr>
        <w:pStyle w:val="ListParagraph"/>
        <w:numPr>
          <w:ilvl w:val="0"/>
          <w:numId w:val="32"/>
        </w:numPr>
      </w:pPr>
      <w:r>
        <w:t>Administracija poslovnih partnera</w:t>
      </w:r>
    </w:p>
    <w:p w:rsidR="00604C57" w:rsidRDefault="00604C57" w:rsidP="00604C57">
      <w:pPr>
        <w:pStyle w:val="ListParagraph"/>
        <w:numPr>
          <w:ilvl w:val="0"/>
          <w:numId w:val="32"/>
        </w:numPr>
      </w:pPr>
      <w:r>
        <w:t>Administracija korisnika</w:t>
      </w:r>
    </w:p>
    <w:p w:rsidR="00604C57" w:rsidRDefault="00604C57" w:rsidP="00604C57">
      <w:pPr>
        <w:pStyle w:val="ListParagraph"/>
        <w:numPr>
          <w:ilvl w:val="0"/>
          <w:numId w:val="32"/>
        </w:numPr>
      </w:pPr>
      <w:r>
        <w:t>Pregledavanje dokumenata</w:t>
      </w:r>
    </w:p>
    <w:p w:rsidR="00A8116F" w:rsidRPr="00A8116F" w:rsidRDefault="00A8116F" w:rsidP="00E25281">
      <w:pPr>
        <w:pStyle w:val="Heading9"/>
      </w:pPr>
    </w:p>
    <w:p w:rsidR="00060430" w:rsidRDefault="00060430" w:rsidP="00796C27">
      <w:pPr>
        <w:jc w:val="left"/>
        <w:rPr>
          <w:rFonts w:ascii="Arial" w:hAnsi="Arial" w:cs="Arial"/>
          <w:sz w:val="40"/>
          <w:szCs w:val="40"/>
        </w:rPr>
      </w:pPr>
    </w:p>
    <w:p w:rsidR="00060430" w:rsidRDefault="00060430" w:rsidP="00796C27">
      <w:pPr>
        <w:jc w:val="left"/>
        <w:rPr>
          <w:rFonts w:ascii="Arial" w:hAnsi="Arial" w:cs="Arial"/>
          <w:sz w:val="40"/>
          <w:szCs w:val="40"/>
        </w:rPr>
      </w:pPr>
    </w:p>
    <w:p w:rsidR="00E22CB9" w:rsidRDefault="00E22CB9" w:rsidP="00796C27">
      <w:pPr>
        <w:jc w:val="left"/>
        <w:rPr>
          <w:rFonts w:ascii="Arial" w:hAnsi="Arial" w:cs="Arial"/>
          <w:sz w:val="40"/>
          <w:szCs w:val="40"/>
        </w:rPr>
        <w:sectPr w:rsidR="00E22CB9" w:rsidSect="00634CD4">
          <w:pgSz w:w="11906" w:h="16838"/>
          <w:pgMar w:top="1417" w:right="1417" w:bottom="1417" w:left="1417" w:header="709" w:footer="709" w:gutter="0"/>
          <w:cols w:space="708"/>
          <w:docGrid w:linePitch="360"/>
        </w:sectPr>
      </w:pPr>
    </w:p>
    <w:p w:rsidR="00060430" w:rsidRDefault="008D3C8C" w:rsidP="008D3C8C">
      <w:pPr>
        <w:pStyle w:val="Heading9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9067800" cy="4171950"/>
            <wp:effectExtent l="19050" t="0" r="0" b="0"/>
            <wp:wrapTopAndBottom/>
            <wp:docPr id="5" name="Picture 4" descr="Prijava_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java_activity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678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Slika 3.1. Prijava</w:t>
      </w:r>
    </w:p>
    <w:p w:rsidR="008D3C8C" w:rsidRDefault="008D3C8C" w:rsidP="008D3C8C"/>
    <w:p w:rsidR="008D3C8C" w:rsidRDefault="008D3C8C" w:rsidP="008D3C8C">
      <w:pPr>
        <w:sectPr w:rsidR="008D3C8C" w:rsidSect="00634CD4">
          <w:pgSz w:w="16838" w:h="11906" w:orient="landscape"/>
          <w:pgMar w:top="1418" w:right="851" w:bottom="1134" w:left="1701" w:header="709" w:footer="709" w:gutter="0"/>
          <w:cols w:space="708"/>
          <w:docGrid w:linePitch="360"/>
        </w:sectPr>
      </w:pPr>
    </w:p>
    <w:p w:rsidR="008D3C8C" w:rsidRDefault="008D3C8C" w:rsidP="008D3C8C">
      <w:r w:rsidRPr="008D3C8C">
        <w:lastRenderedPageBreak/>
        <w:t xml:space="preserve">Prije korištenja aplikacije potrebno je prijaviti se u sustav. Nakon što korisnik unese podatke, </w:t>
      </w:r>
      <w:r w:rsidR="00F81529">
        <w:t>unešeni</w:t>
      </w:r>
      <w:r w:rsidRPr="008D3C8C">
        <w:t xml:space="preserve"> podaci se provjeravaju u bazi podataka. Upitom se provjerava da li postoji taj korisnik, odnosno da li lozinka odgovara njegovom korisničkom imenu. Ako su podaci točni</w:t>
      </w:r>
      <w:r w:rsidR="00F81529">
        <w:t>,</w:t>
      </w:r>
      <w:r w:rsidRPr="008D3C8C">
        <w:t xml:space="preserve"> prikazuje se glavna forma, a ako prijava nije uspjela ispisuje se poruka o pogrešci te se ponovno prikazuje forma za prijavu. Sve dok se korisnik ne prijavi prikazivat će se forma za logiranje.</w:t>
      </w:r>
    </w:p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/>
    <w:p w:rsidR="00D67F6C" w:rsidRDefault="00D67F6C" w:rsidP="008D3C8C">
      <w:pPr>
        <w:sectPr w:rsidR="00D67F6C" w:rsidSect="008D3C8C">
          <w:pgSz w:w="11906" w:h="16838"/>
          <w:pgMar w:top="1701" w:right="1418" w:bottom="851" w:left="1134" w:header="709" w:footer="709" w:gutter="0"/>
          <w:cols w:space="708"/>
          <w:docGrid w:linePitch="360"/>
        </w:sectPr>
      </w:pPr>
    </w:p>
    <w:p w:rsidR="00D67F6C" w:rsidRDefault="00196971" w:rsidP="008D3C8C"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-701675</wp:posOffset>
            </wp:positionH>
            <wp:positionV relativeFrom="paragraph">
              <wp:posOffset>-728345</wp:posOffset>
            </wp:positionV>
            <wp:extent cx="10042525" cy="5822315"/>
            <wp:effectExtent l="0" t="0" r="0" b="0"/>
            <wp:wrapTight wrapText="bothSides">
              <wp:wrapPolygon edited="0">
                <wp:start x="0" y="0"/>
                <wp:lineTo x="0" y="21555"/>
                <wp:lineTo x="21552" y="21555"/>
                <wp:lineTo x="21552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ravljanje_artiklim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42525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7F6C" w:rsidRPr="00196971" w:rsidRDefault="00D67F6C" w:rsidP="00D67F6C">
      <w:pPr>
        <w:pStyle w:val="Heading9"/>
      </w:pPr>
      <w:r w:rsidRPr="00196971">
        <w:t>Slika 3.2. Upravljanje artiklima</w:t>
      </w:r>
    </w:p>
    <w:p w:rsidR="00D67F6C" w:rsidRDefault="00D67F6C" w:rsidP="00D67F6C">
      <w:pPr>
        <w:sectPr w:rsidR="00D67F6C" w:rsidSect="00D67F6C">
          <w:pgSz w:w="16838" w:h="11906" w:orient="landscape"/>
          <w:pgMar w:top="1418" w:right="851" w:bottom="1134" w:left="1701" w:header="709" w:footer="709" w:gutter="0"/>
          <w:cols w:space="708"/>
          <w:docGrid w:linePitch="360"/>
        </w:sectPr>
      </w:pPr>
    </w:p>
    <w:p w:rsidR="00D67F6C" w:rsidRDefault="00BD5C25" w:rsidP="00D67F6C">
      <w:r>
        <w:lastRenderedPageBreak/>
        <w:t xml:space="preserve">Slučaj korištenja upravljanje artiklima </w:t>
      </w:r>
      <w:r w:rsidR="00941964">
        <w:t xml:space="preserve">realizira skladištar. Prilikom toga skladištar odabire na glavnoj formi </w:t>
      </w:r>
      <w:r w:rsidR="00F81529">
        <w:t>tipku</w:t>
      </w:r>
      <w:r w:rsidR="00941964">
        <w:t xml:space="preserve"> za </w:t>
      </w:r>
      <w:r w:rsidR="00580683">
        <w:t xml:space="preserve">upravljanje artiklima nakon čega aplikacija prikaže formu za upravljanje artiklima. </w:t>
      </w:r>
      <w:r w:rsidR="00941964">
        <w:t>Pokraj popisa robe na skladištu</w:t>
      </w:r>
      <w:r w:rsidR="00580683">
        <w:t>,</w:t>
      </w:r>
      <w:r w:rsidR="00941964">
        <w:t xml:space="preserve"> postoje tri kontorole pomoću kojih skladištar može </w:t>
      </w:r>
      <w:r w:rsidR="00580683">
        <w:t>unositi nove artikle</w:t>
      </w:r>
      <w:r w:rsidR="00941964">
        <w:t>, mijenjati</w:t>
      </w:r>
      <w:r w:rsidR="00580683">
        <w:t xml:space="preserve"> postojeće artikle, brisati artikle iz baze podataka</w:t>
      </w:r>
      <w:r w:rsidR="00941964">
        <w:t xml:space="preserve"> i </w:t>
      </w:r>
      <w:r w:rsidR="00580683">
        <w:t>ispisati skladišnicu, dokument koji prikazuje stanje artikala na skladištu</w:t>
      </w:r>
      <w:r w:rsidR="00941964">
        <w:t>. Nakon odabrane akcije aplikacija proslijeđuje podatke sustavu za upravljanje bazom podataka koji rade promjene u bazi.</w:t>
      </w:r>
    </w:p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/>
    <w:p w:rsidR="00941964" w:rsidRDefault="00941964" w:rsidP="00D67F6C">
      <w:pPr>
        <w:sectPr w:rsidR="00941964" w:rsidSect="00D67F6C">
          <w:pgSz w:w="11906" w:h="16838"/>
          <w:pgMar w:top="1701" w:right="1418" w:bottom="851" w:left="1134" w:header="709" w:footer="709" w:gutter="0"/>
          <w:cols w:space="708"/>
          <w:docGrid w:linePitch="360"/>
        </w:sectPr>
      </w:pPr>
    </w:p>
    <w:p w:rsidR="00941964" w:rsidRPr="00D67F6C" w:rsidRDefault="00460B7A" w:rsidP="00D67F6C"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446405</wp:posOffset>
            </wp:positionH>
            <wp:positionV relativeFrom="paragraph">
              <wp:posOffset>-635</wp:posOffset>
            </wp:positionV>
            <wp:extent cx="8924290" cy="5212080"/>
            <wp:effectExtent l="0" t="0" r="0" b="0"/>
            <wp:wrapTight wrapText="bothSides">
              <wp:wrapPolygon edited="0">
                <wp:start x="0" y="0"/>
                <wp:lineTo x="0" y="21553"/>
                <wp:lineTo x="21532" y="21553"/>
                <wp:lineTo x="2153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dobravanje_dokumenat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429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34EF" w:rsidRDefault="003B34EF" w:rsidP="00941964">
      <w:pPr>
        <w:pStyle w:val="Heading9"/>
      </w:pPr>
    </w:p>
    <w:p w:rsidR="003B34EF" w:rsidRDefault="003B34EF" w:rsidP="00941964">
      <w:pPr>
        <w:pStyle w:val="Heading9"/>
      </w:pPr>
    </w:p>
    <w:p w:rsidR="003B34EF" w:rsidRDefault="003B34EF" w:rsidP="00941964">
      <w:pPr>
        <w:pStyle w:val="Heading9"/>
      </w:pPr>
    </w:p>
    <w:p w:rsidR="003B34EF" w:rsidRDefault="003B34EF" w:rsidP="00941964">
      <w:pPr>
        <w:pStyle w:val="Heading9"/>
      </w:pPr>
    </w:p>
    <w:p w:rsidR="003B34EF" w:rsidRDefault="003B34EF" w:rsidP="00941964">
      <w:pPr>
        <w:pStyle w:val="Heading9"/>
      </w:pPr>
    </w:p>
    <w:p w:rsidR="003B34EF" w:rsidRDefault="003B34EF" w:rsidP="00941964">
      <w:pPr>
        <w:pStyle w:val="Heading9"/>
      </w:pPr>
    </w:p>
    <w:p w:rsidR="003B34EF" w:rsidRDefault="003B34EF" w:rsidP="00941964">
      <w:pPr>
        <w:pStyle w:val="Heading9"/>
      </w:pPr>
    </w:p>
    <w:p w:rsidR="003B34EF" w:rsidRDefault="003B34EF" w:rsidP="00941964">
      <w:pPr>
        <w:pStyle w:val="Heading9"/>
      </w:pPr>
    </w:p>
    <w:p w:rsidR="003B34EF" w:rsidRDefault="003B34EF" w:rsidP="00941964">
      <w:pPr>
        <w:pStyle w:val="Heading9"/>
      </w:pPr>
    </w:p>
    <w:p w:rsidR="003B34EF" w:rsidRDefault="003B34EF" w:rsidP="00941964">
      <w:pPr>
        <w:pStyle w:val="Heading9"/>
      </w:pPr>
    </w:p>
    <w:p w:rsidR="003B34EF" w:rsidRDefault="003B34EF" w:rsidP="00941964">
      <w:pPr>
        <w:pStyle w:val="Heading9"/>
      </w:pPr>
    </w:p>
    <w:p w:rsidR="003B34EF" w:rsidRDefault="003B34EF" w:rsidP="00941964">
      <w:pPr>
        <w:pStyle w:val="Heading9"/>
      </w:pPr>
    </w:p>
    <w:p w:rsidR="00941964" w:rsidRPr="00B274C8" w:rsidRDefault="00941964" w:rsidP="00941964">
      <w:pPr>
        <w:pStyle w:val="Heading9"/>
      </w:pPr>
      <w:r w:rsidRPr="00B274C8">
        <w:t xml:space="preserve">Slika 3.3. Odobravanje </w:t>
      </w:r>
      <w:r w:rsidR="00E76728">
        <w:t>otpremnica</w:t>
      </w:r>
    </w:p>
    <w:p w:rsidR="00F81529" w:rsidRPr="00F81529" w:rsidRDefault="00F81529" w:rsidP="00F81529">
      <w:pPr>
        <w:sectPr w:rsidR="00F81529" w:rsidRPr="00F81529" w:rsidSect="00941964">
          <w:pgSz w:w="16838" w:h="11906" w:orient="landscape"/>
          <w:pgMar w:top="1134" w:right="1701" w:bottom="1418" w:left="851" w:header="709" w:footer="709" w:gutter="0"/>
          <w:cols w:space="708"/>
          <w:docGrid w:linePitch="360"/>
        </w:sectPr>
      </w:pPr>
    </w:p>
    <w:p w:rsidR="00D67F6C" w:rsidRDefault="00504052" w:rsidP="00504052">
      <w:r w:rsidRPr="00504052">
        <w:lastRenderedPageBreak/>
        <w:t>Dijagram aktivnosti odobravanje dokumenata prikazuje da administrator mora odobriti otpremnicu kada se ona kreira od strane korisnika</w:t>
      </w:r>
      <w:r w:rsidR="008439B6">
        <w:t>, skladištara</w:t>
      </w:r>
      <w:r w:rsidRPr="00504052">
        <w:t xml:space="preserve">. Odobravanje </w:t>
      </w:r>
      <w:r w:rsidR="008439B6">
        <w:t>otpremnice</w:t>
      </w:r>
      <w:r w:rsidRPr="00504052">
        <w:t xml:space="preserve"> se </w:t>
      </w:r>
      <w:r w:rsidR="00320028">
        <w:t>izvršava</w:t>
      </w:r>
      <w:r w:rsidRPr="00504052">
        <w:t xml:space="preserve"> tako da </w:t>
      </w:r>
      <w:r w:rsidR="008439B6">
        <w:t>administrator</w:t>
      </w:r>
      <w:r w:rsidRPr="00504052">
        <w:t xml:space="preserve"> otvori formu za </w:t>
      </w:r>
      <w:r w:rsidR="00320028">
        <w:t>pregled dokumenata</w:t>
      </w:r>
      <w:r w:rsidRPr="00504052">
        <w:t xml:space="preserve"> gdje samo on može vidjeti neodobrene otpremnice. </w:t>
      </w:r>
      <w:r w:rsidR="00C178AF">
        <w:t>Nakon odabira otpremnice može ju odobriti pomoću tipke sastrane</w:t>
      </w:r>
      <w:r w:rsidRPr="00504052">
        <w:t xml:space="preserve">. Bazi se prosljeđuje zahtjev za odobravaje i ovisno da li je zahtjev uspio ili nije </w:t>
      </w:r>
      <w:r w:rsidR="008439B6">
        <w:t>administratoru</w:t>
      </w:r>
      <w:r w:rsidRPr="00504052">
        <w:t xml:space="preserve"> se pojavi poruka u obliku pop-up prozora. Nakon poruke prikazuje se ponovno forma za </w:t>
      </w:r>
      <w:r w:rsidR="008439B6">
        <w:t>prikaz dokumenata</w:t>
      </w:r>
      <w:r w:rsidRPr="00504052">
        <w:t xml:space="preserve"> te se prikazuje da li ima još otpremnice za odobriti. Ako nema može se izaći iz pogleda za </w:t>
      </w:r>
      <w:r w:rsidR="00320028">
        <w:t>pregled</w:t>
      </w:r>
      <w:r w:rsidR="008439B6">
        <w:t xml:space="preserve"> dokumenata</w:t>
      </w:r>
      <w:r w:rsidR="00320028">
        <w:t>.</w:t>
      </w:r>
    </w:p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/>
    <w:p w:rsidR="00504052" w:rsidRDefault="00504052" w:rsidP="00504052">
      <w:pPr>
        <w:sectPr w:rsidR="00504052" w:rsidSect="00941964">
          <w:pgSz w:w="11906" w:h="16838"/>
          <w:pgMar w:top="851" w:right="1134" w:bottom="1701" w:left="1418" w:header="709" w:footer="709" w:gutter="0"/>
          <w:cols w:space="708"/>
          <w:docGrid w:linePitch="360"/>
        </w:sectPr>
      </w:pPr>
    </w:p>
    <w:p w:rsidR="00460B7A" w:rsidRDefault="00460B7A" w:rsidP="00504052">
      <w:pPr>
        <w:rPr>
          <w:noProof/>
          <w:lang w:val="en-US" w:eastAsia="en-US"/>
        </w:rPr>
      </w:pPr>
    </w:p>
    <w:p w:rsidR="00452824" w:rsidRDefault="00452824" w:rsidP="00504052">
      <w:pPr>
        <w:rPr>
          <w:noProof/>
          <w:lang w:val="en-US" w:eastAsia="en-US"/>
        </w:rPr>
      </w:pPr>
    </w:p>
    <w:p w:rsidR="00452824" w:rsidRDefault="00452824" w:rsidP="00504052">
      <w:pPr>
        <w:rPr>
          <w:noProof/>
          <w:lang w:val="en-US" w:eastAsia="en-US"/>
        </w:rPr>
      </w:pPr>
    </w:p>
    <w:p w:rsidR="00504052" w:rsidRDefault="00452824" w:rsidP="00504052">
      <w:r>
        <w:rPr>
          <w:noProof/>
        </w:rPr>
        <w:drawing>
          <wp:inline distT="0" distB="0" distL="0" distR="0">
            <wp:extent cx="9071610" cy="4109085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premanje robe_activit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161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49" w:rsidRPr="00452824" w:rsidRDefault="00504052" w:rsidP="00504052">
      <w:pPr>
        <w:pStyle w:val="Heading9"/>
        <w:sectPr w:rsidR="00793B49" w:rsidRPr="00452824" w:rsidSect="00504052">
          <w:pgSz w:w="16838" w:h="11906" w:orient="landscape"/>
          <w:pgMar w:top="1134" w:right="1701" w:bottom="1418" w:left="851" w:header="709" w:footer="709" w:gutter="0"/>
          <w:cols w:space="708"/>
          <w:docGrid w:linePitch="360"/>
        </w:sectPr>
      </w:pPr>
      <w:r w:rsidRPr="00452824">
        <w:t xml:space="preserve">Slika </w:t>
      </w:r>
      <w:r w:rsidR="00793B49" w:rsidRPr="00452824">
        <w:t>3.4. Otpremanje robe</w:t>
      </w:r>
    </w:p>
    <w:p w:rsidR="00D67F6C" w:rsidRDefault="00793B49" w:rsidP="00793B49">
      <w:r w:rsidRPr="00793B49">
        <w:lastRenderedPageBreak/>
        <w:t xml:space="preserve">U dijagramu aktivnosti Otpremanje robe vidimo </w:t>
      </w:r>
      <w:r w:rsidR="00452824">
        <w:t>kada otvorimo pogled za otpremanje robe da možemo kreirati izdatnice i/ili otpremnice. Svaki dijagram kreiranja izdatnica i otpremnica su posebno opisani.</w:t>
      </w:r>
    </w:p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>
      <w:pPr>
        <w:sectPr w:rsidR="00793B49" w:rsidSect="00793B49">
          <w:pgSz w:w="11906" w:h="16838"/>
          <w:pgMar w:top="851" w:right="1134" w:bottom="1701" w:left="1418" w:header="709" w:footer="709" w:gutter="0"/>
          <w:cols w:space="708"/>
          <w:docGrid w:linePitch="360"/>
        </w:sectPr>
      </w:pPr>
    </w:p>
    <w:p w:rsidR="003E2271" w:rsidRDefault="003E2271" w:rsidP="00793B49">
      <w:pPr>
        <w:pStyle w:val="Heading9"/>
        <w:rPr>
          <w:color w:val="FF0000"/>
        </w:rPr>
      </w:pPr>
      <w:r>
        <w:rPr>
          <w:noProof/>
          <w:color w:val="FF0000"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1425575</wp:posOffset>
            </wp:positionH>
            <wp:positionV relativeFrom="paragraph">
              <wp:posOffset>151130</wp:posOffset>
            </wp:positionV>
            <wp:extent cx="6767195" cy="4890135"/>
            <wp:effectExtent l="0" t="0" r="0" b="0"/>
            <wp:wrapTight wrapText="bothSides">
              <wp:wrapPolygon edited="0">
                <wp:start x="0" y="0"/>
                <wp:lineTo x="0" y="21541"/>
                <wp:lineTo x="21525" y="21541"/>
                <wp:lineTo x="2152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raditi_otpremnic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195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2271" w:rsidRDefault="003E2271" w:rsidP="00793B49">
      <w:pPr>
        <w:pStyle w:val="Heading9"/>
      </w:pPr>
    </w:p>
    <w:p w:rsidR="003E2271" w:rsidRDefault="003E2271" w:rsidP="00793B49">
      <w:pPr>
        <w:pStyle w:val="Heading9"/>
      </w:pPr>
    </w:p>
    <w:p w:rsidR="003E2271" w:rsidRDefault="003E2271" w:rsidP="00793B49">
      <w:pPr>
        <w:pStyle w:val="Heading9"/>
      </w:pPr>
    </w:p>
    <w:p w:rsidR="003E2271" w:rsidRDefault="003E2271" w:rsidP="00793B49">
      <w:pPr>
        <w:pStyle w:val="Heading9"/>
      </w:pPr>
    </w:p>
    <w:p w:rsidR="003E2271" w:rsidRDefault="003E2271" w:rsidP="00793B49">
      <w:pPr>
        <w:pStyle w:val="Heading9"/>
      </w:pPr>
    </w:p>
    <w:p w:rsidR="003E2271" w:rsidRDefault="003E2271" w:rsidP="00793B49">
      <w:pPr>
        <w:pStyle w:val="Heading9"/>
      </w:pPr>
    </w:p>
    <w:p w:rsidR="003E2271" w:rsidRDefault="003E2271" w:rsidP="00793B49">
      <w:pPr>
        <w:pStyle w:val="Heading9"/>
      </w:pPr>
    </w:p>
    <w:p w:rsidR="003E2271" w:rsidRDefault="003E2271" w:rsidP="00793B49">
      <w:pPr>
        <w:pStyle w:val="Heading9"/>
      </w:pPr>
    </w:p>
    <w:p w:rsidR="003E2271" w:rsidRDefault="003E2271" w:rsidP="00793B49">
      <w:pPr>
        <w:pStyle w:val="Heading9"/>
      </w:pPr>
    </w:p>
    <w:p w:rsidR="003E2271" w:rsidRDefault="003E2271" w:rsidP="00793B49">
      <w:pPr>
        <w:pStyle w:val="Heading9"/>
      </w:pPr>
    </w:p>
    <w:p w:rsidR="003E2271" w:rsidRDefault="003E2271" w:rsidP="00793B49">
      <w:pPr>
        <w:pStyle w:val="Heading9"/>
      </w:pPr>
    </w:p>
    <w:p w:rsidR="00793B49" w:rsidRPr="003E2271" w:rsidRDefault="00793B49" w:rsidP="00793B49">
      <w:pPr>
        <w:pStyle w:val="Heading9"/>
      </w:pPr>
      <w:r w:rsidRPr="003E2271">
        <w:t xml:space="preserve">Slika 3.5. </w:t>
      </w:r>
      <w:r w:rsidR="000937A5">
        <w:t>Izrađivanje otpremnica</w:t>
      </w:r>
    </w:p>
    <w:p w:rsidR="00C178AF" w:rsidRPr="00C178AF" w:rsidRDefault="00C178AF" w:rsidP="00C178AF"/>
    <w:p w:rsidR="00793B49" w:rsidRDefault="00793B49" w:rsidP="00793B49">
      <w:pPr>
        <w:sectPr w:rsidR="00793B49" w:rsidSect="00793B49">
          <w:pgSz w:w="16838" w:h="11906" w:orient="landscape"/>
          <w:pgMar w:top="1134" w:right="1701" w:bottom="1418" w:left="851" w:header="709" w:footer="709" w:gutter="0"/>
          <w:cols w:space="708"/>
          <w:docGrid w:linePitch="360"/>
        </w:sectPr>
      </w:pPr>
    </w:p>
    <w:p w:rsidR="00793B49" w:rsidRPr="009E6B5C" w:rsidRDefault="00793B49" w:rsidP="00793B49">
      <w:r w:rsidRPr="009E6B5C">
        <w:lastRenderedPageBreak/>
        <w:t xml:space="preserve">Dijagram izraditi otpremnice prikazuje da kada se otvori forma za kreiranje otpremnice da </w:t>
      </w:r>
      <w:r w:rsidR="009E6B5C">
        <w:t>možemo ispuniti novu otpremnicu. Na ovoj formi se otpremnica samo ispuni, a na pregledu dokumenata se može vidjeti, ispisati i odobriti.</w:t>
      </w:r>
    </w:p>
    <w:p w:rsidR="00793B49" w:rsidRPr="009E6B5C" w:rsidRDefault="00793B49" w:rsidP="00793B49"/>
    <w:p w:rsidR="00793B49" w:rsidRPr="009E6B5C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>
      <w:pPr>
        <w:sectPr w:rsidR="00793B49" w:rsidSect="00793B49">
          <w:pgSz w:w="11906" w:h="16838"/>
          <w:pgMar w:top="851" w:right="1134" w:bottom="1701" w:left="1418" w:header="709" w:footer="709" w:gutter="0"/>
          <w:cols w:space="708"/>
          <w:docGrid w:linePitch="360"/>
        </w:sectPr>
      </w:pPr>
    </w:p>
    <w:p w:rsidR="00793B49" w:rsidRDefault="00E4290B" w:rsidP="00E4290B">
      <w:pPr>
        <w:jc w:val="center"/>
      </w:pPr>
      <w:r>
        <w:rPr>
          <w:noProof/>
        </w:rPr>
        <w:lastRenderedPageBreak/>
        <w:drawing>
          <wp:inline distT="0" distB="0" distL="0" distR="0">
            <wp:extent cx="6922686" cy="500302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raditi_izdatnic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8091" cy="500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49" w:rsidRDefault="00793B49" w:rsidP="00793B49"/>
    <w:p w:rsidR="00793B49" w:rsidRPr="00E4290B" w:rsidRDefault="00E4290B" w:rsidP="00E4290B">
      <w:pPr>
        <w:jc w:val="center"/>
        <w:rPr>
          <w:b/>
        </w:rPr>
      </w:pPr>
      <w:r w:rsidRPr="00E4290B">
        <w:rPr>
          <w:b/>
        </w:rPr>
        <w:t xml:space="preserve">Slika 3.6. </w:t>
      </w:r>
      <w:r w:rsidR="005D345F">
        <w:rPr>
          <w:b/>
        </w:rPr>
        <w:t>Izrađivanje izdatnica</w:t>
      </w:r>
    </w:p>
    <w:p w:rsidR="00E4290B" w:rsidRPr="00E4290B" w:rsidRDefault="00E4290B" w:rsidP="00E4290B">
      <w:pPr>
        <w:jc w:val="center"/>
        <w:rPr>
          <w:b/>
        </w:rPr>
        <w:sectPr w:rsidR="00E4290B" w:rsidRPr="00E4290B" w:rsidSect="00793B49">
          <w:pgSz w:w="16838" w:h="11906" w:orient="landscape"/>
          <w:pgMar w:top="1134" w:right="1701" w:bottom="1418" w:left="851" w:header="709" w:footer="709" w:gutter="0"/>
          <w:cols w:space="708"/>
          <w:docGrid w:linePitch="360"/>
        </w:sectPr>
      </w:pPr>
    </w:p>
    <w:p w:rsidR="00E4290B" w:rsidRPr="009E6B5C" w:rsidRDefault="00E4290B" w:rsidP="00E4290B">
      <w:r w:rsidRPr="009E6B5C">
        <w:lastRenderedPageBreak/>
        <w:t xml:space="preserve">Dijagram izraditi </w:t>
      </w:r>
      <w:r>
        <w:t>izdatnice</w:t>
      </w:r>
      <w:r w:rsidRPr="009E6B5C">
        <w:t xml:space="preserve"> prikazuje da kada se otvori forma za kreiranje </w:t>
      </w:r>
      <w:r>
        <w:t>izdatnice</w:t>
      </w:r>
      <w:r w:rsidRPr="009E6B5C">
        <w:t xml:space="preserve"> da </w:t>
      </w:r>
      <w:r>
        <w:t>možemo ispuniti novu izdatnicu. Na ovoj formi se izdatnice</w:t>
      </w:r>
      <w:r w:rsidR="005D345F">
        <w:t xml:space="preserve"> </w:t>
      </w:r>
      <w:r>
        <w:t>samo ispuni, a na pregledu dokumenata se može vidjeti i ispisati.</w:t>
      </w:r>
    </w:p>
    <w:p w:rsidR="00E4290B" w:rsidRDefault="00E4290B" w:rsidP="00793B49"/>
    <w:p w:rsidR="00E4290B" w:rsidRDefault="00E4290B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/>
    <w:p w:rsidR="00793B49" w:rsidRDefault="00793B49" w:rsidP="00793B49">
      <w:pPr>
        <w:sectPr w:rsidR="00793B49" w:rsidSect="00793B49">
          <w:pgSz w:w="11906" w:h="16838"/>
          <w:pgMar w:top="851" w:right="1134" w:bottom="1701" w:left="1418" w:header="709" w:footer="709" w:gutter="0"/>
          <w:cols w:space="708"/>
          <w:docGrid w:linePitch="360"/>
        </w:sectPr>
      </w:pPr>
    </w:p>
    <w:p w:rsidR="00793B49" w:rsidRDefault="00793B49" w:rsidP="0096666C">
      <w:pPr>
        <w:jc w:val="center"/>
      </w:pPr>
    </w:p>
    <w:p w:rsidR="001E5E15" w:rsidRDefault="00E4290B" w:rsidP="001E5E15">
      <w:r>
        <w:rPr>
          <w:noProof/>
        </w:rPr>
        <w:drawing>
          <wp:inline distT="0" distB="0" distL="0" distR="0">
            <wp:extent cx="9071610" cy="41167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primanje_rob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16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90B" w:rsidRDefault="00E4290B" w:rsidP="001E5E15"/>
    <w:p w:rsidR="00E4290B" w:rsidRPr="00E4290B" w:rsidRDefault="00E4290B" w:rsidP="00E4290B">
      <w:pPr>
        <w:jc w:val="center"/>
        <w:rPr>
          <w:b/>
        </w:rPr>
        <w:sectPr w:rsidR="00E4290B" w:rsidRPr="00E4290B" w:rsidSect="00793B49">
          <w:pgSz w:w="16838" w:h="11906" w:orient="landscape"/>
          <w:pgMar w:top="1134" w:right="1701" w:bottom="1418" w:left="851" w:header="709" w:footer="709" w:gutter="0"/>
          <w:cols w:space="708"/>
          <w:docGrid w:linePitch="360"/>
        </w:sectPr>
      </w:pPr>
      <w:r w:rsidRPr="00E4290B">
        <w:rPr>
          <w:b/>
        </w:rPr>
        <w:t>Slika 3.7. Zaprimanje robe</w:t>
      </w:r>
    </w:p>
    <w:p w:rsidR="00E4290B" w:rsidRDefault="00E4290B" w:rsidP="00E4290B">
      <w:r w:rsidRPr="00793B49">
        <w:lastRenderedPageBreak/>
        <w:t xml:space="preserve">Dijagram zaprimanje robe </w:t>
      </w:r>
      <w:r>
        <w:t>prikazuje</w:t>
      </w:r>
      <w:r w:rsidRPr="00793B49">
        <w:t xml:space="preserve"> da nakon inicijaliziranja forme za zaprimanje robe možemo odbarati između izrađivanja primke i izrađivanja predatnice koje su u obliku aktivnosti te su opisane svaka zasebno u sv</w:t>
      </w:r>
      <w:r>
        <w:t>o</w:t>
      </w:r>
      <w:r w:rsidRPr="00793B49">
        <w:t>jem dijagramu.</w:t>
      </w:r>
    </w:p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/>
    <w:p w:rsidR="001E5E15" w:rsidRDefault="001E5E15" w:rsidP="001E5E15">
      <w:pPr>
        <w:sectPr w:rsidR="001E5E15" w:rsidSect="001E5E15">
          <w:pgSz w:w="11906" w:h="16838"/>
          <w:pgMar w:top="851" w:right="1134" w:bottom="1701" w:left="1418" w:header="709" w:footer="709" w:gutter="0"/>
          <w:cols w:space="708"/>
          <w:docGrid w:linePitch="360"/>
        </w:sectPr>
      </w:pPr>
    </w:p>
    <w:p w:rsidR="00F01AE0" w:rsidRDefault="00E4290B" w:rsidP="00E4290B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6913161" cy="499613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raditi_primk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8559" cy="500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90B" w:rsidRPr="00E4290B" w:rsidRDefault="00E4290B" w:rsidP="00E4290B">
      <w:pPr>
        <w:spacing w:line="240" w:lineRule="auto"/>
        <w:jc w:val="center"/>
        <w:rPr>
          <w:b/>
        </w:rPr>
        <w:sectPr w:rsidR="00E4290B" w:rsidRPr="00E4290B" w:rsidSect="001E5E15">
          <w:pgSz w:w="16838" w:h="11906" w:orient="landscape"/>
          <w:pgMar w:top="1134" w:right="1701" w:bottom="1418" w:left="851" w:header="709" w:footer="709" w:gutter="0"/>
          <w:cols w:space="708"/>
          <w:docGrid w:linePitch="360"/>
        </w:sectPr>
      </w:pPr>
      <w:r w:rsidRPr="00E4290B">
        <w:rPr>
          <w:b/>
        </w:rPr>
        <w:t xml:space="preserve">Slika 3.8. </w:t>
      </w:r>
      <w:r w:rsidR="00A15E48">
        <w:rPr>
          <w:b/>
        </w:rPr>
        <w:t>Izrađivanje primka</w:t>
      </w:r>
    </w:p>
    <w:p w:rsidR="00E4290B" w:rsidRDefault="00E4290B" w:rsidP="00E4290B">
      <w:r w:rsidRPr="00793B49">
        <w:lastRenderedPageBreak/>
        <w:t xml:space="preserve">Dijagram </w:t>
      </w:r>
      <w:r w:rsidR="009F1559">
        <w:t>izraditi primk</w:t>
      </w:r>
      <w:r w:rsidRPr="00793B49">
        <w:t xml:space="preserve">e </w:t>
      </w:r>
      <w:r>
        <w:t>prikazuje</w:t>
      </w:r>
      <w:r w:rsidRPr="00793B49">
        <w:t xml:space="preserve"> da nakon inicijaliziranja forme za </w:t>
      </w:r>
      <w:r>
        <w:t xml:space="preserve">izraditi primke </w:t>
      </w:r>
      <w:r w:rsidRPr="00793B49">
        <w:t xml:space="preserve">možemo </w:t>
      </w:r>
      <w:r>
        <w:t>izraditi primku, ali ju ne možemo vidjeti odma na tom pogledu nego moramo otići u pregled dokumenata gdje možemo vidjeti primku i ispisati ju po potrebi.</w:t>
      </w:r>
    </w:p>
    <w:p w:rsidR="00F01AE0" w:rsidRDefault="00E4290B" w:rsidP="00F01AE0">
      <w:r>
        <w:br/>
      </w:r>
      <w:r>
        <w:br/>
      </w:r>
    </w:p>
    <w:p w:rsidR="00F01AE0" w:rsidRDefault="00F01AE0" w:rsidP="00F01AE0"/>
    <w:p w:rsidR="00F01AE0" w:rsidRDefault="00F01AE0" w:rsidP="00F01AE0"/>
    <w:p w:rsidR="00F01AE0" w:rsidRDefault="00F01AE0" w:rsidP="00F01AE0"/>
    <w:p w:rsidR="00F01AE0" w:rsidRDefault="00F01AE0" w:rsidP="00F01AE0"/>
    <w:p w:rsidR="00F01AE0" w:rsidRDefault="00F01AE0" w:rsidP="00F01AE0"/>
    <w:p w:rsidR="00F01AE0" w:rsidRDefault="00F01AE0" w:rsidP="00F01AE0"/>
    <w:p w:rsidR="00F01AE0" w:rsidRDefault="00F01AE0" w:rsidP="00F01AE0"/>
    <w:p w:rsidR="00F01AE0" w:rsidRDefault="00F01AE0" w:rsidP="00F01AE0"/>
    <w:p w:rsidR="00F01AE0" w:rsidRDefault="00F01AE0" w:rsidP="00F01AE0"/>
    <w:p w:rsidR="00F01AE0" w:rsidRDefault="00F01AE0" w:rsidP="00F01AE0"/>
    <w:p w:rsidR="00F01AE0" w:rsidRDefault="00F01AE0" w:rsidP="00F01AE0"/>
    <w:p w:rsidR="00F01AE0" w:rsidRDefault="00F01AE0" w:rsidP="00F01AE0"/>
    <w:p w:rsidR="00F01AE0" w:rsidRDefault="00F01AE0" w:rsidP="00F01AE0"/>
    <w:p w:rsidR="00F01AE0" w:rsidRDefault="00F01AE0" w:rsidP="00F01AE0"/>
    <w:p w:rsidR="00F01AE0" w:rsidRDefault="00F01AE0" w:rsidP="00F01AE0"/>
    <w:p w:rsidR="00F01AE0" w:rsidRDefault="00F01AE0" w:rsidP="00F01AE0"/>
    <w:p w:rsidR="00F01AE0" w:rsidRDefault="00F01AE0" w:rsidP="00F01AE0"/>
    <w:p w:rsidR="00F01AE0" w:rsidRDefault="00F01AE0" w:rsidP="00F01AE0"/>
    <w:p w:rsidR="00F01AE0" w:rsidRDefault="00F01AE0" w:rsidP="00F01AE0"/>
    <w:p w:rsidR="00F01AE0" w:rsidRDefault="00F01AE0" w:rsidP="00F01AE0"/>
    <w:p w:rsidR="00F01AE0" w:rsidRDefault="00F01AE0" w:rsidP="00F01AE0"/>
    <w:p w:rsidR="00F01AE0" w:rsidRDefault="00F01AE0" w:rsidP="00F01AE0">
      <w:pPr>
        <w:sectPr w:rsidR="00F01AE0" w:rsidSect="00F01AE0">
          <w:pgSz w:w="11906" w:h="16838"/>
          <w:pgMar w:top="1701" w:right="1418" w:bottom="851" w:left="1134" w:header="709" w:footer="709" w:gutter="0"/>
          <w:cols w:space="708"/>
          <w:docGrid w:linePitch="360"/>
        </w:sectPr>
      </w:pPr>
    </w:p>
    <w:p w:rsidR="00D037E7" w:rsidRDefault="009F1559" w:rsidP="009F1559">
      <w:pPr>
        <w:pStyle w:val="Heading9"/>
      </w:pPr>
      <w:r>
        <w:rPr>
          <w:noProof/>
        </w:rPr>
        <w:lastRenderedPageBreak/>
        <w:drawing>
          <wp:inline distT="0" distB="0" distL="0" distR="0">
            <wp:extent cx="7036986" cy="50856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raditi_predatnic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2481" cy="508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559" w:rsidRDefault="009F1559" w:rsidP="009F1559"/>
    <w:p w:rsidR="009F1559" w:rsidRPr="009F1559" w:rsidRDefault="009F1559" w:rsidP="009F1559">
      <w:pPr>
        <w:jc w:val="center"/>
        <w:rPr>
          <w:b/>
        </w:rPr>
        <w:sectPr w:rsidR="009F1559" w:rsidRPr="009F1559" w:rsidSect="00F01AE0">
          <w:pgSz w:w="16838" w:h="11906" w:orient="landscape"/>
          <w:pgMar w:top="1418" w:right="851" w:bottom="1134" w:left="1701" w:header="709" w:footer="709" w:gutter="0"/>
          <w:cols w:space="708"/>
          <w:docGrid w:linePitch="360"/>
        </w:sectPr>
      </w:pPr>
      <w:r w:rsidRPr="009F1559">
        <w:rPr>
          <w:b/>
        </w:rPr>
        <w:t xml:space="preserve">Slika 3.9. </w:t>
      </w:r>
      <w:r w:rsidR="00A15E48">
        <w:rPr>
          <w:b/>
        </w:rPr>
        <w:t>Izrađivanje predatnica</w:t>
      </w:r>
    </w:p>
    <w:p w:rsidR="009F1559" w:rsidRDefault="009F1559" w:rsidP="009F1559">
      <w:r w:rsidRPr="00793B49">
        <w:lastRenderedPageBreak/>
        <w:t xml:space="preserve">Dijagram </w:t>
      </w:r>
      <w:r>
        <w:t>izraditi predatnice</w:t>
      </w:r>
      <w:r w:rsidR="00A15E48">
        <w:t xml:space="preserve"> </w:t>
      </w:r>
      <w:r>
        <w:t>prikazuje</w:t>
      </w:r>
      <w:r w:rsidRPr="00793B49">
        <w:t xml:space="preserve"> da nakon inicijaliziranja forme za </w:t>
      </w:r>
      <w:r>
        <w:t xml:space="preserve">izraditi predatnice </w:t>
      </w:r>
      <w:r w:rsidRPr="00793B49">
        <w:t xml:space="preserve">možemo </w:t>
      </w:r>
      <w:r>
        <w:t>izraditi predatnicu, ali ju ne možemo vidjeti odma na tom pogledu nego moramo otići u pregled dokumenata gdje možemo vidjeti predatnicu i ispisati ju po potrebi.</w:t>
      </w:r>
    </w:p>
    <w:p w:rsidR="00D037E7" w:rsidRDefault="009F1559" w:rsidP="00D037E7">
      <w:r>
        <w:br/>
      </w:r>
      <w:r>
        <w:br/>
      </w:r>
    </w:p>
    <w:p w:rsidR="00D037E7" w:rsidRDefault="00D037E7" w:rsidP="00F01AE0">
      <w:pPr>
        <w:pStyle w:val="Heading9"/>
      </w:pPr>
    </w:p>
    <w:p w:rsidR="00D037E7" w:rsidRDefault="00D037E7" w:rsidP="00F01AE0">
      <w:pPr>
        <w:pStyle w:val="Heading9"/>
      </w:pPr>
    </w:p>
    <w:p w:rsidR="00D037E7" w:rsidRDefault="00D037E7" w:rsidP="00F01AE0">
      <w:pPr>
        <w:pStyle w:val="Heading9"/>
      </w:pPr>
    </w:p>
    <w:p w:rsidR="00D037E7" w:rsidRDefault="00D037E7" w:rsidP="00F01AE0">
      <w:pPr>
        <w:pStyle w:val="Heading9"/>
      </w:pPr>
    </w:p>
    <w:p w:rsidR="00D037E7" w:rsidRDefault="00D037E7" w:rsidP="00F01AE0">
      <w:pPr>
        <w:pStyle w:val="Heading9"/>
      </w:pPr>
    </w:p>
    <w:p w:rsidR="00D037E7" w:rsidRDefault="00D037E7" w:rsidP="00F01AE0">
      <w:pPr>
        <w:pStyle w:val="Heading9"/>
      </w:pPr>
    </w:p>
    <w:p w:rsidR="00D037E7" w:rsidRDefault="00D037E7" w:rsidP="00F01AE0">
      <w:pPr>
        <w:pStyle w:val="Heading9"/>
      </w:pPr>
    </w:p>
    <w:p w:rsidR="00D037E7" w:rsidRDefault="00D037E7" w:rsidP="00F01AE0">
      <w:pPr>
        <w:pStyle w:val="Heading9"/>
      </w:pPr>
    </w:p>
    <w:p w:rsidR="00D037E7" w:rsidRDefault="00D037E7" w:rsidP="00F01AE0">
      <w:pPr>
        <w:pStyle w:val="Heading9"/>
      </w:pPr>
    </w:p>
    <w:p w:rsidR="00D037E7" w:rsidRDefault="00D037E7" w:rsidP="00F01AE0">
      <w:pPr>
        <w:pStyle w:val="Heading9"/>
      </w:pPr>
    </w:p>
    <w:p w:rsidR="00D037E7" w:rsidRDefault="00D037E7" w:rsidP="00F01AE0">
      <w:pPr>
        <w:pStyle w:val="Heading9"/>
      </w:pPr>
    </w:p>
    <w:p w:rsidR="00D037E7" w:rsidRDefault="00D037E7" w:rsidP="00F01AE0">
      <w:pPr>
        <w:pStyle w:val="Heading9"/>
      </w:pPr>
    </w:p>
    <w:p w:rsidR="00D037E7" w:rsidRDefault="00D037E7" w:rsidP="009F1559">
      <w:pPr>
        <w:pStyle w:val="Heading9"/>
        <w:jc w:val="both"/>
      </w:pPr>
    </w:p>
    <w:p w:rsidR="00D037E7" w:rsidRDefault="00D037E7" w:rsidP="00F01AE0">
      <w:pPr>
        <w:pStyle w:val="Heading9"/>
        <w:sectPr w:rsidR="00D037E7" w:rsidSect="00D037E7">
          <w:pgSz w:w="11906" w:h="16838"/>
          <w:pgMar w:top="1701" w:right="1418" w:bottom="851" w:left="1134" w:header="709" w:footer="709" w:gutter="0"/>
          <w:cols w:space="708"/>
          <w:docGrid w:linePitch="360"/>
        </w:sectPr>
      </w:pPr>
    </w:p>
    <w:p w:rsidR="00DC1B6D" w:rsidRPr="00F01AE0" w:rsidRDefault="009F1559" w:rsidP="009F1559">
      <w:pPr>
        <w:pStyle w:val="Heading9"/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-823595</wp:posOffset>
            </wp:positionH>
            <wp:positionV relativeFrom="paragraph">
              <wp:posOffset>-567055</wp:posOffset>
            </wp:positionV>
            <wp:extent cx="10250805" cy="5067300"/>
            <wp:effectExtent l="0" t="0" r="0" b="0"/>
            <wp:wrapTight wrapText="bothSides">
              <wp:wrapPolygon edited="0">
                <wp:start x="0" y="0"/>
                <wp:lineTo x="0" y="21519"/>
                <wp:lineTo x="21556" y="21519"/>
                <wp:lineTo x="21556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acija_poslovnih_partnera_activity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5080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Slika 3.10. Administracija poslovnih partnera</w:t>
      </w:r>
    </w:p>
    <w:p w:rsidR="00DC1B6D" w:rsidRDefault="00DC1B6D" w:rsidP="0096666C">
      <w:pPr>
        <w:spacing w:line="240" w:lineRule="auto"/>
        <w:jc w:val="center"/>
        <w:rPr>
          <w:noProof/>
        </w:rPr>
      </w:pPr>
    </w:p>
    <w:p w:rsidR="00A17367" w:rsidRDefault="00A17367" w:rsidP="00A17367"/>
    <w:p w:rsidR="009F1559" w:rsidRDefault="009F1559" w:rsidP="00A17367"/>
    <w:p w:rsidR="009F1559" w:rsidRDefault="009F1559" w:rsidP="009F1559">
      <w:pPr>
        <w:spacing w:line="240" w:lineRule="auto"/>
        <w:jc w:val="left"/>
        <w:sectPr w:rsidR="009F1559" w:rsidSect="00D037E7">
          <w:pgSz w:w="16838" w:h="11906" w:orient="landscape"/>
          <w:pgMar w:top="1418" w:right="851" w:bottom="1134" w:left="1701" w:header="709" w:footer="709" w:gutter="0"/>
          <w:cols w:space="708"/>
          <w:docGrid w:linePitch="360"/>
        </w:sectPr>
      </w:pPr>
    </w:p>
    <w:p w:rsidR="009F1559" w:rsidRDefault="009F1559" w:rsidP="00A17367">
      <w:r w:rsidRPr="00DC1B6D">
        <w:lastRenderedPageBreak/>
        <w:t xml:space="preserve">Poslovne partnere može </w:t>
      </w:r>
      <w:r w:rsidR="00A15E48">
        <w:t>ažurirati</w:t>
      </w:r>
      <w:r w:rsidRPr="00DC1B6D">
        <w:t xml:space="preserve"> samo administrator. Poslovni partneri su poduzeća od kojih naručujemo robu i kojima dopremamo robu. Administrator može unositi poslovne partnere i brisati ih iz baze podataka. Kod unosa poslovnog partnera administrator unosi podake o poslovnom parnteru u kontrole aplikacije. Aplikacija na kraju prikazuje novo unesenog partnera i poruku o unosu. Kod brisanja poslovnog partnera administrator odabire iz kontrole poslovnog partnera i odabire kontrolu Obriši na formi aplikacije.. Aplikacija na kraju prikazuje ponovno poslovne partnere u bazi i poruku o brisanju partnera.</w:t>
      </w:r>
    </w:p>
    <w:p w:rsidR="009F1559" w:rsidRDefault="009F1559">
      <w:pPr>
        <w:spacing w:line="240" w:lineRule="auto"/>
        <w:jc w:val="left"/>
      </w:pPr>
      <w:r>
        <w:br w:type="page"/>
      </w:r>
    </w:p>
    <w:p w:rsidR="009F1559" w:rsidRDefault="009F1559" w:rsidP="00A17367">
      <w:pPr>
        <w:sectPr w:rsidR="009F1559" w:rsidSect="009F1559">
          <w:pgSz w:w="11906" w:h="16838" w:code="9"/>
          <w:pgMar w:top="1699" w:right="1411" w:bottom="850" w:left="1138" w:header="709" w:footer="709" w:gutter="0"/>
          <w:cols w:space="708"/>
          <w:docGrid w:linePitch="360"/>
        </w:sectPr>
      </w:pPr>
    </w:p>
    <w:p w:rsidR="00905B78" w:rsidRDefault="00905B78" w:rsidP="00A17367"/>
    <w:p w:rsidR="00905B78" w:rsidRDefault="00905B78" w:rsidP="00905B78">
      <w:pPr>
        <w:jc w:val="center"/>
        <w:rPr>
          <w:b/>
        </w:rPr>
      </w:pPr>
      <w:r w:rsidRPr="00905B78">
        <w:rPr>
          <w:b/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-859790</wp:posOffset>
            </wp:positionH>
            <wp:positionV relativeFrom="paragraph">
              <wp:posOffset>-667385</wp:posOffset>
            </wp:positionV>
            <wp:extent cx="10133965" cy="5010150"/>
            <wp:effectExtent l="0" t="0" r="0" b="0"/>
            <wp:wrapTight wrapText="bothSides">
              <wp:wrapPolygon edited="0">
                <wp:start x="0" y="0"/>
                <wp:lineTo x="0" y="21518"/>
                <wp:lineTo x="21561" y="21518"/>
                <wp:lineTo x="21561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acija_korinisk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396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5B78">
        <w:rPr>
          <w:b/>
        </w:rPr>
        <w:t>Slika 3.11. Administracija korisnika</w:t>
      </w:r>
    </w:p>
    <w:p w:rsidR="00905B78" w:rsidRPr="00905B78" w:rsidRDefault="00905B78" w:rsidP="00905B78">
      <w:pPr>
        <w:spacing w:line="240" w:lineRule="auto"/>
        <w:jc w:val="left"/>
        <w:rPr>
          <w:b/>
        </w:rPr>
        <w:sectPr w:rsidR="00905B78" w:rsidRPr="00905B78" w:rsidSect="009F1559">
          <w:pgSz w:w="16838" w:h="11906" w:orient="landscape" w:code="9"/>
          <w:pgMar w:top="1411" w:right="850" w:bottom="1138" w:left="1699" w:header="709" w:footer="709" w:gutter="0"/>
          <w:cols w:space="708"/>
          <w:docGrid w:linePitch="360"/>
        </w:sectPr>
      </w:pPr>
      <w:r>
        <w:rPr>
          <w:b/>
        </w:rPr>
        <w:br w:type="page"/>
      </w:r>
    </w:p>
    <w:p w:rsidR="009F1559" w:rsidRDefault="00905B78" w:rsidP="00905B78">
      <w:pPr>
        <w:sectPr w:rsidR="009F1559" w:rsidSect="00905B78">
          <w:pgSz w:w="11906" w:h="16838" w:code="9"/>
          <w:pgMar w:top="1699" w:right="1411" w:bottom="850" w:left="1138" w:header="709" w:footer="709" w:gutter="0"/>
          <w:cols w:space="708"/>
          <w:docGrid w:linePitch="360"/>
        </w:sectPr>
      </w:pPr>
      <w:r w:rsidRPr="00DC1B6D">
        <w:lastRenderedPageBreak/>
        <w:t>Administrator šalje zahtjev za administraciju i u tom zahtjevu se nalazi ili upis podataka ili brisanje korisnika. Ako je odabran upis, prikazuje se forma za unos podataka, odnosno za unos novih korisnika. U bazi se izvrši upis, te se vrati poruka da je korisnik uspješno unesen. Ako je odabrano brisanje, administrator odabire koje će korisnika obrisati, proslijeđuje se taj odabir i u bazi se izvrši brisanje. Nakon toga se šalje poruka administratoru da je brisanje obavljeno uspješno.</w:t>
      </w:r>
    </w:p>
    <w:p w:rsidR="00A17367" w:rsidRDefault="00A17367" w:rsidP="00A17367">
      <w:pPr>
        <w:pStyle w:val="Heading1"/>
      </w:pPr>
      <w:bookmarkStart w:id="5" w:name="_Toc391243754"/>
      <w:r>
        <w:lastRenderedPageBreak/>
        <w:t>4. ERA model</w:t>
      </w:r>
      <w:bookmarkEnd w:id="5"/>
    </w:p>
    <w:p w:rsidR="006F5C15" w:rsidRPr="006F5C15" w:rsidRDefault="006F5C15" w:rsidP="006F5C15">
      <w:r>
        <w:rPr>
          <w:noProof/>
        </w:rPr>
        <w:drawing>
          <wp:inline distT="0" distB="0" distL="0" distR="0">
            <wp:extent cx="5939790" cy="63614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A_v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36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B6D" w:rsidRDefault="00DC1B6D" w:rsidP="001E5E15">
      <w:pPr>
        <w:spacing w:line="240" w:lineRule="auto"/>
        <w:jc w:val="left"/>
      </w:pPr>
    </w:p>
    <w:p w:rsidR="00DC1B6D" w:rsidRDefault="00DC1B6D" w:rsidP="001E5E15">
      <w:pPr>
        <w:spacing w:line="240" w:lineRule="auto"/>
        <w:jc w:val="left"/>
      </w:pPr>
    </w:p>
    <w:p w:rsidR="00DC1B6D" w:rsidRDefault="00DC1B6D" w:rsidP="00A17367">
      <w:pPr>
        <w:pStyle w:val="Heading9"/>
      </w:pPr>
    </w:p>
    <w:p w:rsidR="00DC1B6D" w:rsidRDefault="00A17367" w:rsidP="00A17367">
      <w:pPr>
        <w:pStyle w:val="Heading9"/>
      </w:pPr>
      <w:r>
        <w:t>Slika 4.1. ERA model</w:t>
      </w:r>
    </w:p>
    <w:p w:rsidR="00DC1B6D" w:rsidRDefault="00DC1B6D" w:rsidP="001E5E15">
      <w:pPr>
        <w:spacing w:line="240" w:lineRule="auto"/>
        <w:jc w:val="left"/>
      </w:pPr>
    </w:p>
    <w:p w:rsidR="00DC1B6D" w:rsidRDefault="00DC1B6D" w:rsidP="001E5E15">
      <w:pPr>
        <w:spacing w:line="240" w:lineRule="auto"/>
        <w:jc w:val="left"/>
      </w:pPr>
    </w:p>
    <w:p w:rsidR="00DC1B6D" w:rsidRDefault="00DC1B6D" w:rsidP="001E5E15">
      <w:pPr>
        <w:spacing w:line="240" w:lineRule="auto"/>
        <w:jc w:val="left"/>
      </w:pPr>
    </w:p>
    <w:p w:rsidR="00DC1B6D" w:rsidRDefault="00DC1B6D" w:rsidP="001E5E15">
      <w:pPr>
        <w:spacing w:line="240" w:lineRule="auto"/>
        <w:jc w:val="left"/>
      </w:pPr>
    </w:p>
    <w:p w:rsidR="00DC1B6D" w:rsidRDefault="00DC1B6D" w:rsidP="001E5E15">
      <w:pPr>
        <w:spacing w:line="240" w:lineRule="auto"/>
        <w:jc w:val="left"/>
      </w:pPr>
    </w:p>
    <w:p w:rsidR="00DC1B6D" w:rsidRDefault="009D4585" w:rsidP="009D4585">
      <w:r>
        <w:lastRenderedPageBreak/>
        <w:t>ERA model prikazuje model podataka kojima aplikacija upravlja na zahtjev korisnika. U ERA modelu za ovu aplikaciju je potrebno osam entiteta od kojih ih je 7 jakih i 1 slabi. Slabi entitet je tablica stavke.</w:t>
      </w:r>
    </w:p>
    <w:p w:rsidR="009D4585" w:rsidRDefault="009D4585" w:rsidP="00C567C2"/>
    <w:p w:rsidR="009D4585" w:rsidRDefault="009D4585" w:rsidP="00C567C2"/>
    <w:p w:rsidR="00C567C2" w:rsidRDefault="00C567C2" w:rsidP="00C567C2">
      <w:r>
        <w:t xml:space="preserve">Tablica korisnik se koristi za ispis detalja o korisnicima, gdje ima vanjski ključ na tablicu tip_korisnika, koja služi za određivanje da li je u sustav ulogiran administrator ili skladištar. </w:t>
      </w:r>
    </w:p>
    <w:p w:rsidR="00C567C2" w:rsidRDefault="00C567C2" w:rsidP="00C567C2"/>
    <w:p w:rsidR="00C567C2" w:rsidRDefault="00C567C2" w:rsidP="00C567C2">
      <w:r>
        <w:t>Tablica dokument služi za sve glavne poslovne dokumente skladišta kao sto su primka, otpremnica, predatnica, izdatnica i skladišnica. Vrstu dokumenta možemo očitati u tablici tip_dokumenta, dok sve svoje potrebne atribute prima iz tablica poslovni_partner, korisnik, stavke. Atribut status označuje da li je dokument odobren ili ne.</w:t>
      </w:r>
    </w:p>
    <w:p w:rsidR="0038390A" w:rsidRDefault="0038390A" w:rsidP="00C567C2"/>
    <w:p w:rsidR="0038390A" w:rsidRDefault="0038390A" w:rsidP="00C567C2">
      <w:r>
        <w:t>Tablica stavke sadži podatke o robi koja prometuje iz i u skaldište. Tamo su zapisani podaci o količini i masi dopremljene ili otpremljene robe koja se veže na tablicu dokument vezom više-više.</w:t>
      </w:r>
    </w:p>
    <w:p w:rsidR="00C567C2" w:rsidRDefault="00C567C2" w:rsidP="00C567C2"/>
    <w:p w:rsidR="00C567C2" w:rsidRDefault="00C567C2" w:rsidP="00C567C2">
      <w:r>
        <w:t>Tablica poslovni_partner koristi za potrebne informacije o poslovnim partnerima.</w:t>
      </w:r>
    </w:p>
    <w:p w:rsidR="00C567C2" w:rsidRDefault="00C567C2" w:rsidP="00C567C2"/>
    <w:p w:rsidR="00C567C2" w:rsidRDefault="00C567C2" w:rsidP="00C567C2">
      <w:r>
        <w:t>Tablica artikl sluzi za informacije o artiklima gdje je važno istaknuti atribut količina, koji označuje količinu na skladištu i masa koji označuje masu na skladištu. Te vrijednosti u izvještajima nisu vidljive.</w:t>
      </w:r>
    </w:p>
    <w:p w:rsidR="0038390A" w:rsidRDefault="0038390A" w:rsidP="00C567C2"/>
    <w:p w:rsidR="00A17367" w:rsidRDefault="00C567C2" w:rsidP="00C567C2">
      <w:r>
        <w:t>Tablica mjesto nam daje informaciju u koji sektor i na koju policu staviti određeni artikl.</w:t>
      </w:r>
    </w:p>
    <w:p w:rsidR="00A17367" w:rsidRDefault="00A17367" w:rsidP="00A17367"/>
    <w:p w:rsidR="00A17367" w:rsidRDefault="00A17367" w:rsidP="00A17367"/>
    <w:p w:rsidR="00A17367" w:rsidRDefault="00A17367" w:rsidP="00A17367">
      <w:pPr>
        <w:sectPr w:rsidR="00A17367" w:rsidSect="00905B78">
          <w:pgSz w:w="11906" w:h="16838" w:code="9"/>
          <w:pgMar w:top="1699" w:right="1411" w:bottom="850" w:left="1138" w:header="709" w:footer="709" w:gutter="0"/>
          <w:cols w:space="708"/>
          <w:docGrid w:linePitch="360"/>
        </w:sectPr>
      </w:pPr>
    </w:p>
    <w:p w:rsidR="00DC1B6D" w:rsidRDefault="00905B78" w:rsidP="007078D9">
      <w:r>
        <w:rPr>
          <w:rFonts w:ascii="Calibri" w:hAnsi="Calibri" w:cs="Calibri"/>
          <w:noProof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-745490</wp:posOffset>
            </wp:positionH>
            <wp:positionV relativeFrom="paragraph">
              <wp:posOffset>-382270</wp:posOffset>
            </wp:positionV>
            <wp:extent cx="14325600" cy="10069830"/>
            <wp:effectExtent l="0" t="0" r="0" b="0"/>
            <wp:wrapTight wrapText="bothSides">
              <wp:wrapPolygon edited="0">
                <wp:start x="0" y="0"/>
                <wp:lineTo x="0" y="21575"/>
                <wp:lineTo x="21571" y="21575"/>
                <wp:lineTo x="2157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0" cy="1006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6" w:name="_GoBack"/>
      <w:bookmarkEnd w:id="6"/>
      <w:r w:rsidR="00D570A1" w:rsidRPr="00D570A1">
        <w:rPr>
          <w:noProof/>
          <w:lang w:val="en-US"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left:0;text-align:left;margin-left:416.05pt;margin-top:-70.85pt;width:190.5pt;height:24.3pt;z-index:25167872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" stroked="f">
            <v:textbox>
              <w:txbxContent>
                <w:p w:rsidR="005576F0" w:rsidRDefault="005576F0" w:rsidP="005576F0">
                  <w:pPr>
                    <w:pStyle w:val="Heading1"/>
                  </w:pPr>
                  <w:bookmarkStart w:id="7" w:name="_Toc391243755"/>
                  <w:r>
                    <w:t>5. Dijagram klasa</w:t>
                  </w:r>
                  <w:bookmarkEnd w:id="7"/>
                </w:p>
              </w:txbxContent>
            </v:textbox>
          </v:shape>
        </w:pict>
      </w:r>
    </w:p>
    <w:sectPr w:rsidR="00DC1B6D" w:rsidSect="00905B78">
      <w:pgSz w:w="23818" w:h="16834" w:orient="landscape" w:code="8"/>
      <w:pgMar w:top="1411" w:right="850" w:bottom="1138" w:left="1699" w:header="706" w:footer="706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A52BC" w:rsidRDefault="007A52BC">
      <w:r>
        <w:separator/>
      </w:r>
    </w:p>
  </w:endnote>
  <w:endnote w:type="continuationSeparator" w:id="1">
    <w:p w:rsidR="007A52BC" w:rsidRDefault="007A52B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4840" w:rsidRDefault="00D570A1" w:rsidP="00617148">
    <w:pPr>
      <w:pStyle w:val="Footer"/>
      <w:jc w:val="center"/>
    </w:pPr>
    <w:r>
      <w:rPr>
        <w:rStyle w:val="PageNumber"/>
      </w:rPr>
      <w:fldChar w:fldCharType="begin"/>
    </w:r>
    <w:r w:rsidR="00454840"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394B1C">
      <w:rPr>
        <w:rStyle w:val="PageNumber"/>
        <w:noProof/>
      </w:rPr>
      <w:t>I</w:t>
    </w:r>
    <w:r>
      <w:rPr>
        <w:rStyle w:val="PageNumber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4840" w:rsidRDefault="00D570A1" w:rsidP="00617148">
    <w:pPr>
      <w:pStyle w:val="Footer"/>
      <w:jc w:val="center"/>
    </w:pPr>
    <w:r>
      <w:rPr>
        <w:rStyle w:val="PageNumber"/>
      </w:rPr>
      <w:fldChar w:fldCharType="begin"/>
    </w:r>
    <w:r w:rsidR="00454840"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394B1C">
      <w:rPr>
        <w:rStyle w:val="PageNumber"/>
        <w:noProof/>
      </w:rPr>
      <w:t>4</w:t>
    </w:r>
    <w:r>
      <w:rPr>
        <w:rStyle w:val="PageNumber"/>
      </w:rPr>
      <w:fldChar w:fldCharType="end"/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2CB9" w:rsidRDefault="00D570A1" w:rsidP="00617148">
    <w:pPr>
      <w:pStyle w:val="Footer"/>
      <w:jc w:val="center"/>
    </w:pPr>
    <w:r>
      <w:rPr>
        <w:rStyle w:val="PageNumber"/>
      </w:rPr>
      <w:fldChar w:fldCharType="begin"/>
    </w:r>
    <w:r w:rsidR="00E22CB9"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394B1C">
      <w:rPr>
        <w:rStyle w:val="PageNumber"/>
        <w:noProof/>
      </w:rPr>
      <w:t>31</w:t>
    </w:r>
    <w:r>
      <w:rPr>
        <w:rStyle w:val="PageNumber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A52BC" w:rsidRDefault="007A52BC">
      <w:r>
        <w:separator/>
      </w:r>
    </w:p>
  </w:footnote>
  <w:footnote w:type="continuationSeparator" w:id="1">
    <w:p w:rsidR="007A52BC" w:rsidRDefault="007A52B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4840" w:rsidRDefault="00454840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4840" w:rsidRDefault="0045484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EAEE4C42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800114A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8402D65C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83303696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43B86C7E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302090A8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6B05BDA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6CC4F48A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668838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9F68F5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38C3ED4"/>
    <w:multiLevelType w:val="hybridMultilevel"/>
    <w:tmpl w:val="3C304C9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3D8144E"/>
    <w:multiLevelType w:val="multilevel"/>
    <w:tmpl w:val="041A001D"/>
    <w:numStyleLink w:val="Natuknicerimskibrojevi"/>
  </w:abstractNum>
  <w:abstractNum w:abstractNumId="12">
    <w:nsid w:val="04515132"/>
    <w:multiLevelType w:val="multilevel"/>
    <w:tmpl w:val="041A001D"/>
    <w:styleLink w:val="Natuknice"/>
    <w:lvl w:ilvl="0">
      <w:start w:val="1"/>
      <w:numFmt w:val="bullet"/>
      <w:lvlText w:val="-"/>
      <w:lvlJc w:val="left"/>
      <w:pPr>
        <w:tabs>
          <w:tab w:val="num" w:pos="360"/>
        </w:tabs>
        <w:ind w:left="1068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-"/>
      <w:lvlJc w:val="left"/>
      <w:pPr>
        <w:tabs>
          <w:tab w:val="num" w:pos="720"/>
        </w:tabs>
        <w:ind w:left="1776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-"/>
      <w:lvlJc w:val="left"/>
      <w:pPr>
        <w:tabs>
          <w:tab w:val="num" w:pos="1080"/>
        </w:tabs>
        <w:ind w:left="2484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-"/>
      <w:lvlJc w:val="left"/>
      <w:pPr>
        <w:tabs>
          <w:tab w:val="num" w:pos="1440"/>
        </w:tabs>
        <w:ind w:left="3192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-"/>
      <w:lvlJc w:val="left"/>
      <w:pPr>
        <w:tabs>
          <w:tab w:val="num" w:pos="1800"/>
        </w:tabs>
        <w:ind w:left="39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-"/>
      <w:lvlJc w:val="left"/>
      <w:pPr>
        <w:tabs>
          <w:tab w:val="num" w:pos="2160"/>
        </w:tabs>
        <w:ind w:left="4608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-"/>
      <w:lvlJc w:val="left"/>
      <w:pPr>
        <w:tabs>
          <w:tab w:val="num" w:pos="2520"/>
        </w:tabs>
        <w:ind w:left="5316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-"/>
      <w:lvlJc w:val="left"/>
      <w:pPr>
        <w:tabs>
          <w:tab w:val="num" w:pos="2880"/>
        </w:tabs>
        <w:ind w:left="6024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-"/>
      <w:lvlJc w:val="left"/>
      <w:pPr>
        <w:tabs>
          <w:tab w:val="num" w:pos="3240"/>
        </w:tabs>
        <w:ind w:left="6732" w:hanging="360"/>
      </w:pPr>
      <w:rPr>
        <w:rFonts w:ascii="Times New Roman" w:hAnsi="Times New Roman" w:cs="Times New Roman" w:hint="default"/>
      </w:rPr>
    </w:lvl>
  </w:abstractNum>
  <w:abstractNum w:abstractNumId="13">
    <w:nsid w:val="07E7B761"/>
    <w:multiLevelType w:val="hybridMultilevel"/>
    <w:tmpl w:val="E24E6BFE"/>
    <w:lvl w:ilvl="0" w:tplc="04090001">
      <w:start w:val="1"/>
      <w:numFmt w:val="bullet"/>
      <w:lvlText w:val="l"/>
      <w:lvlJc w:val="left"/>
      <w:pPr>
        <w:tabs>
          <w:tab w:val="num" w:pos="800"/>
        </w:tabs>
        <w:ind w:left="800" w:hanging="400"/>
      </w:pPr>
      <w:rPr>
        <w:rFonts w:ascii="Wingdings" w:hAnsi="Wingdings" w:cs="Wingdings" w:hint="default"/>
        <w:snapToGrid/>
      </w:rPr>
    </w:lvl>
    <w:lvl w:ilvl="1" w:tplc="04090003">
      <w:start w:val="1"/>
      <w:numFmt w:val="bullet"/>
      <w:lvlText w:val="n"/>
      <w:lvlJc w:val="left"/>
      <w:pPr>
        <w:tabs>
          <w:tab w:val="num" w:pos="1200"/>
        </w:tabs>
        <w:ind w:left="1200" w:hanging="400"/>
      </w:pPr>
      <w:rPr>
        <w:rFonts w:ascii="Wingdings" w:hAnsi="Wingdings" w:cs="Wingdings" w:hint="default"/>
        <w:snapToGrid/>
      </w:rPr>
    </w:lvl>
    <w:lvl w:ilvl="2" w:tplc="04090005">
      <w:start w:val="1"/>
      <w:numFmt w:val="bullet"/>
      <w:lvlText w:val="u"/>
      <w:lvlJc w:val="left"/>
      <w:pPr>
        <w:tabs>
          <w:tab w:val="num" w:pos="1600"/>
        </w:tabs>
        <w:ind w:left="1600" w:hanging="400"/>
      </w:pPr>
      <w:rPr>
        <w:rFonts w:ascii="Wingdings" w:hAnsi="Wingdings" w:cs="Wingdings" w:hint="default"/>
        <w:snapToGrid/>
      </w:rPr>
    </w:lvl>
    <w:lvl w:ilvl="3" w:tplc="04090001">
      <w:start w:val="1"/>
      <w:numFmt w:val="bullet"/>
      <w:lvlText w:val="l"/>
      <w:lvlJc w:val="left"/>
      <w:pPr>
        <w:tabs>
          <w:tab w:val="num" w:pos="2000"/>
        </w:tabs>
        <w:ind w:left="2000" w:hanging="400"/>
      </w:pPr>
      <w:rPr>
        <w:rFonts w:ascii="Wingdings" w:hAnsi="Wingdings" w:cs="Wingdings" w:hint="default"/>
        <w:snapToGrid/>
      </w:rPr>
    </w:lvl>
    <w:lvl w:ilvl="4" w:tplc="04090003">
      <w:start w:val="1"/>
      <w:numFmt w:val="bullet"/>
      <w:lvlText w:val="n"/>
      <w:lvlJc w:val="left"/>
      <w:pPr>
        <w:tabs>
          <w:tab w:val="num" w:pos="2400"/>
        </w:tabs>
        <w:ind w:left="2400" w:hanging="400"/>
      </w:pPr>
      <w:rPr>
        <w:rFonts w:ascii="Wingdings" w:hAnsi="Wingdings" w:cs="Wingdings" w:hint="default"/>
        <w:snapToGrid/>
      </w:rPr>
    </w:lvl>
    <w:lvl w:ilvl="5" w:tplc="04090005">
      <w:start w:val="1"/>
      <w:numFmt w:val="bullet"/>
      <w:lvlText w:val="u"/>
      <w:lvlJc w:val="left"/>
      <w:pPr>
        <w:tabs>
          <w:tab w:val="num" w:pos="2800"/>
        </w:tabs>
        <w:ind w:left="2800" w:hanging="400"/>
      </w:pPr>
      <w:rPr>
        <w:rFonts w:ascii="Wingdings" w:hAnsi="Wingdings" w:cs="Wingdings" w:hint="default"/>
        <w:snapToGrid/>
      </w:rPr>
    </w:lvl>
    <w:lvl w:ilvl="6" w:tplc="04090001">
      <w:start w:val="1"/>
      <w:numFmt w:val="bullet"/>
      <w:lvlText w:val="l"/>
      <w:lvlJc w:val="left"/>
      <w:pPr>
        <w:tabs>
          <w:tab w:val="num" w:pos="3200"/>
        </w:tabs>
        <w:ind w:left="3200" w:hanging="400"/>
      </w:pPr>
      <w:rPr>
        <w:rFonts w:ascii="Wingdings" w:hAnsi="Wingdings" w:cs="Wingdings" w:hint="default"/>
        <w:snapToGrid/>
      </w:rPr>
    </w:lvl>
    <w:lvl w:ilvl="7" w:tplc="04090003">
      <w:start w:val="1"/>
      <w:numFmt w:val="bullet"/>
      <w:lvlText w:val="n"/>
      <w:lvlJc w:val="left"/>
      <w:pPr>
        <w:tabs>
          <w:tab w:val="num" w:pos="3600"/>
        </w:tabs>
        <w:ind w:left="3600" w:hanging="400"/>
      </w:pPr>
      <w:rPr>
        <w:rFonts w:ascii="Wingdings" w:hAnsi="Wingdings" w:cs="Wingdings" w:hint="default"/>
        <w:snapToGrid/>
      </w:rPr>
    </w:lvl>
    <w:lvl w:ilvl="8" w:tplc="04090005">
      <w:start w:val="1"/>
      <w:numFmt w:val="bullet"/>
      <w:lvlText w:val="u"/>
      <w:lvlJc w:val="left"/>
      <w:pPr>
        <w:tabs>
          <w:tab w:val="num" w:pos="4000"/>
        </w:tabs>
        <w:ind w:left="4000" w:hanging="400"/>
      </w:pPr>
      <w:rPr>
        <w:rFonts w:ascii="Wingdings" w:hAnsi="Wingdings" w:cs="Wingdings" w:hint="default"/>
        <w:snapToGrid/>
      </w:rPr>
    </w:lvl>
  </w:abstractNum>
  <w:abstractNum w:abstractNumId="14">
    <w:nsid w:val="0AD96576"/>
    <w:multiLevelType w:val="hybridMultilevel"/>
    <w:tmpl w:val="58029A9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6C81FCF"/>
    <w:multiLevelType w:val="multilevel"/>
    <w:tmpl w:val="041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6">
    <w:nsid w:val="18094FE7"/>
    <w:multiLevelType w:val="multilevel"/>
    <w:tmpl w:val="041A001D"/>
    <w:numStyleLink w:val="Natuknice"/>
  </w:abstractNum>
  <w:abstractNum w:abstractNumId="17">
    <w:nsid w:val="275B0ADA"/>
    <w:multiLevelType w:val="multilevel"/>
    <w:tmpl w:val="041A001D"/>
    <w:styleLink w:val="Natuknicerimskibrojevi"/>
    <w:lvl w:ilvl="0">
      <w:start w:val="1"/>
      <w:numFmt w:val="upperRoman"/>
      <w:lvlText w:val="%1)"/>
      <w:lvlJc w:val="left"/>
      <w:pPr>
        <w:tabs>
          <w:tab w:val="num" w:pos="360"/>
        </w:tabs>
        <w:ind w:left="1068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>
    <w:nsid w:val="2C7E243C"/>
    <w:multiLevelType w:val="hybridMultilevel"/>
    <w:tmpl w:val="A7EEC47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A016B7A"/>
    <w:multiLevelType w:val="multilevel"/>
    <w:tmpl w:val="AC12DC8C"/>
    <w:numStyleLink w:val="Literatura"/>
  </w:abstractNum>
  <w:abstractNum w:abstractNumId="20">
    <w:nsid w:val="3C7C28D4"/>
    <w:multiLevelType w:val="hybridMultilevel"/>
    <w:tmpl w:val="32EAC8D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3763EEC"/>
    <w:multiLevelType w:val="hybridMultilevel"/>
    <w:tmpl w:val="59B04E6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52440AB"/>
    <w:multiLevelType w:val="hybridMultilevel"/>
    <w:tmpl w:val="5E80C42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041A001B">
      <w:start w:val="1"/>
      <w:numFmt w:val="lowerRoman"/>
      <w:lvlText w:val="%3."/>
      <w:lvlJc w:val="right"/>
      <w:pPr>
        <w:ind w:left="2160" w:hanging="180"/>
      </w:pPr>
    </w:lvl>
    <w:lvl w:ilvl="3" w:tplc="041A000F">
      <w:start w:val="1"/>
      <w:numFmt w:val="decimal"/>
      <w:lvlText w:val="%4."/>
      <w:lvlJc w:val="left"/>
      <w:pPr>
        <w:ind w:left="2880" w:hanging="360"/>
      </w:pPr>
    </w:lvl>
    <w:lvl w:ilvl="4" w:tplc="041A0019">
      <w:start w:val="1"/>
      <w:numFmt w:val="lowerLetter"/>
      <w:lvlText w:val="%5."/>
      <w:lvlJc w:val="left"/>
      <w:pPr>
        <w:ind w:left="3600" w:hanging="360"/>
      </w:pPr>
    </w:lvl>
    <w:lvl w:ilvl="5" w:tplc="041A001B">
      <w:start w:val="1"/>
      <w:numFmt w:val="lowerRoman"/>
      <w:lvlText w:val="%6."/>
      <w:lvlJc w:val="right"/>
      <w:pPr>
        <w:ind w:left="4320" w:hanging="180"/>
      </w:pPr>
    </w:lvl>
    <w:lvl w:ilvl="6" w:tplc="041A000F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7A24DD4"/>
    <w:multiLevelType w:val="multilevel"/>
    <w:tmpl w:val="041A0023"/>
    <w:styleLink w:val="ArticleSection"/>
    <w:lvl w:ilvl="0">
      <w:start w:val="1"/>
      <w:numFmt w:val="upperRoman"/>
      <w:lvlText w:val="Article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4">
    <w:nsid w:val="48082F7D"/>
    <w:multiLevelType w:val="hybridMultilevel"/>
    <w:tmpl w:val="2188D86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D0C1968"/>
    <w:multiLevelType w:val="multilevel"/>
    <w:tmpl w:val="041A001D"/>
    <w:numStyleLink w:val="Natuknice"/>
  </w:abstractNum>
  <w:abstractNum w:abstractNumId="26">
    <w:nsid w:val="4D2B1E5A"/>
    <w:multiLevelType w:val="multilevel"/>
    <w:tmpl w:val="AC12DC8C"/>
    <w:styleLink w:val="Literatura"/>
    <w:lvl w:ilvl="0">
      <w:start w:val="1"/>
      <w:numFmt w:val="decimal"/>
      <w:pStyle w:val="Tekstreference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lvlText w:val="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>
    <w:nsid w:val="531E77B0"/>
    <w:multiLevelType w:val="hybridMultilevel"/>
    <w:tmpl w:val="BAC4A18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4FC11BC"/>
    <w:multiLevelType w:val="hybridMultilevel"/>
    <w:tmpl w:val="2EC8374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A390B1C"/>
    <w:multiLevelType w:val="hybridMultilevel"/>
    <w:tmpl w:val="C3845832"/>
    <w:lvl w:ilvl="0" w:tplc="041A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30">
    <w:nsid w:val="638C355B"/>
    <w:multiLevelType w:val="multilevel"/>
    <w:tmpl w:val="041A001D"/>
    <w:numStyleLink w:val="Natuknice"/>
  </w:abstractNum>
  <w:abstractNum w:abstractNumId="31">
    <w:nsid w:val="6EE4703C"/>
    <w:multiLevelType w:val="hybridMultilevel"/>
    <w:tmpl w:val="1DEA188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6254E1F"/>
    <w:multiLevelType w:val="multilevel"/>
    <w:tmpl w:val="041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3">
    <w:nsid w:val="77055468"/>
    <w:multiLevelType w:val="multilevel"/>
    <w:tmpl w:val="041A001D"/>
    <w:numStyleLink w:val="Natuknice"/>
  </w:abstractNum>
  <w:num w:numId="1">
    <w:abstractNumId w:val="15"/>
  </w:num>
  <w:num w:numId="2">
    <w:abstractNumId w:val="32"/>
  </w:num>
  <w:num w:numId="3">
    <w:abstractNumId w:val="23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2"/>
  </w:num>
  <w:num w:numId="15">
    <w:abstractNumId w:val="33"/>
  </w:num>
  <w:num w:numId="16">
    <w:abstractNumId w:val="25"/>
  </w:num>
  <w:num w:numId="17">
    <w:abstractNumId w:val="17"/>
  </w:num>
  <w:num w:numId="18">
    <w:abstractNumId w:val="11"/>
  </w:num>
  <w:num w:numId="19">
    <w:abstractNumId w:val="16"/>
  </w:num>
  <w:num w:numId="20">
    <w:abstractNumId w:val="30"/>
  </w:num>
  <w:num w:numId="21">
    <w:abstractNumId w:val="26"/>
  </w:num>
  <w:num w:numId="22">
    <w:abstractNumId w:val="19"/>
  </w:num>
  <w:num w:numId="23">
    <w:abstractNumId w:val="21"/>
  </w:num>
  <w:num w:numId="24">
    <w:abstractNumId w:val="27"/>
  </w:num>
  <w:num w:numId="25">
    <w:abstractNumId w:val="31"/>
  </w:num>
  <w:num w:numId="26">
    <w:abstractNumId w:val="14"/>
  </w:num>
  <w:num w:numId="27">
    <w:abstractNumId w:val="22"/>
  </w:num>
  <w:num w:numId="28">
    <w:abstractNumId w:val="13"/>
  </w:num>
  <w:num w:numId="29">
    <w:abstractNumId w:val="10"/>
  </w:num>
  <w:num w:numId="30">
    <w:abstractNumId w:val="29"/>
  </w:num>
  <w:num w:numId="31">
    <w:abstractNumId w:val="18"/>
  </w:num>
  <w:num w:numId="32">
    <w:abstractNumId w:val="24"/>
  </w:num>
  <w:num w:numId="33">
    <w:abstractNumId w:val="20"/>
  </w:num>
  <w:num w:numId="34">
    <w:abstractNumId w:val="2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stylePaneFormatFilter w:val="0004"/>
  <w:defaultTabStop w:val="708"/>
  <w:hyphenationZone w:val="425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C1635"/>
    <w:rsid w:val="00035739"/>
    <w:rsid w:val="0005079D"/>
    <w:rsid w:val="00051D57"/>
    <w:rsid w:val="00051E4E"/>
    <w:rsid w:val="00052E10"/>
    <w:rsid w:val="00057E0C"/>
    <w:rsid w:val="00060430"/>
    <w:rsid w:val="0006193C"/>
    <w:rsid w:val="00087B95"/>
    <w:rsid w:val="000937A5"/>
    <w:rsid w:val="00095687"/>
    <w:rsid w:val="00096A85"/>
    <w:rsid w:val="000A08DE"/>
    <w:rsid w:val="000B4FA2"/>
    <w:rsid w:val="000C06DB"/>
    <w:rsid w:val="000C2F05"/>
    <w:rsid w:val="000D43E5"/>
    <w:rsid w:val="000E4CB2"/>
    <w:rsid w:val="000E68CF"/>
    <w:rsid w:val="000F1352"/>
    <w:rsid w:val="000F1C04"/>
    <w:rsid w:val="000F2B91"/>
    <w:rsid w:val="000F5E15"/>
    <w:rsid w:val="000F78AB"/>
    <w:rsid w:val="001111C0"/>
    <w:rsid w:val="00122249"/>
    <w:rsid w:val="00131D9C"/>
    <w:rsid w:val="00137C5E"/>
    <w:rsid w:val="00143BCA"/>
    <w:rsid w:val="00153494"/>
    <w:rsid w:val="00163AF6"/>
    <w:rsid w:val="00167E81"/>
    <w:rsid w:val="00175AA2"/>
    <w:rsid w:val="0018022D"/>
    <w:rsid w:val="00194ABB"/>
    <w:rsid w:val="00196445"/>
    <w:rsid w:val="00196971"/>
    <w:rsid w:val="001A39AE"/>
    <w:rsid w:val="001A7343"/>
    <w:rsid w:val="001D28CE"/>
    <w:rsid w:val="001D367D"/>
    <w:rsid w:val="001D7E49"/>
    <w:rsid w:val="001E3C5D"/>
    <w:rsid w:val="001E5E15"/>
    <w:rsid w:val="001F1AC3"/>
    <w:rsid w:val="001F2A8E"/>
    <w:rsid w:val="002046E0"/>
    <w:rsid w:val="00214938"/>
    <w:rsid w:val="0021679A"/>
    <w:rsid w:val="002203E1"/>
    <w:rsid w:val="002273BA"/>
    <w:rsid w:val="002303D2"/>
    <w:rsid w:val="00243926"/>
    <w:rsid w:val="00251D1A"/>
    <w:rsid w:val="00255371"/>
    <w:rsid w:val="00271F99"/>
    <w:rsid w:val="00284E9A"/>
    <w:rsid w:val="00292EAA"/>
    <w:rsid w:val="002A13B3"/>
    <w:rsid w:val="002B4B7E"/>
    <w:rsid w:val="002C0086"/>
    <w:rsid w:val="002C779D"/>
    <w:rsid w:val="002E12D7"/>
    <w:rsid w:val="002E723E"/>
    <w:rsid w:val="002F16A8"/>
    <w:rsid w:val="00313B80"/>
    <w:rsid w:val="00315BCB"/>
    <w:rsid w:val="00320028"/>
    <w:rsid w:val="0033642F"/>
    <w:rsid w:val="00337503"/>
    <w:rsid w:val="003375D0"/>
    <w:rsid w:val="00345417"/>
    <w:rsid w:val="003468F5"/>
    <w:rsid w:val="00355B25"/>
    <w:rsid w:val="00371D0A"/>
    <w:rsid w:val="003756D9"/>
    <w:rsid w:val="0038390A"/>
    <w:rsid w:val="00384C74"/>
    <w:rsid w:val="00387B0E"/>
    <w:rsid w:val="00394B1C"/>
    <w:rsid w:val="003A1A88"/>
    <w:rsid w:val="003A2982"/>
    <w:rsid w:val="003B34EF"/>
    <w:rsid w:val="003C4729"/>
    <w:rsid w:val="003C6876"/>
    <w:rsid w:val="003D028D"/>
    <w:rsid w:val="003D3AD4"/>
    <w:rsid w:val="003E2271"/>
    <w:rsid w:val="003E349F"/>
    <w:rsid w:val="00405505"/>
    <w:rsid w:val="00411136"/>
    <w:rsid w:val="00422281"/>
    <w:rsid w:val="00431CC5"/>
    <w:rsid w:val="0043389C"/>
    <w:rsid w:val="00437740"/>
    <w:rsid w:val="00441C6A"/>
    <w:rsid w:val="00452824"/>
    <w:rsid w:val="00454840"/>
    <w:rsid w:val="00460B7A"/>
    <w:rsid w:val="00467BE2"/>
    <w:rsid w:val="004700D0"/>
    <w:rsid w:val="00475D9D"/>
    <w:rsid w:val="00482058"/>
    <w:rsid w:val="00482223"/>
    <w:rsid w:val="00486447"/>
    <w:rsid w:val="00487593"/>
    <w:rsid w:val="004912A0"/>
    <w:rsid w:val="00496C58"/>
    <w:rsid w:val="004B0BED"/>
    <w:rsid w:val="004B1A3B"/>
    <w:rsid w:val="004C44B0"/>
    <w:rsid w:val="004C7299"/>
    <w:rsid w:val="004E1D5F"/>
    <w:rsid w:val="004F4E02"/>
    <w:rsid w:val="005002FA"/>
    <w:rsid w:val="00503B1E"/>
    <w:rsid w:val="00504052"/>
    <w:rsid w:val="00507CF7"/>
    <w:rsid w:val="005120BA"/>
    <w:rsid w:val="00526439"/>
    <w:rsid w:val="0053493B"/>
    <w:rsid w:val="005443B3"/>
    <w:rsid w:val="005446C8"/>
    <w:rsid w:val="00547DCC"/>
    <w:rsid w:val="005576F0"/>
    <w:rsid w:val="005729FA"/>
    <w:rsid w:val="00572B45"/>
    <w:rsid w:val="0057333B"/>
    <w:rsid w:val="00580683"/>
    <w:rsid w:val="00596A83"/>
    <w:rsid w:val="005A017C"/>
    <w:rsid w:val="005A775A"/>
    <w:rsid w:val="005B7E4E"/>
    <w:rsid w:val="005C0A40"/>
    <w:rsid w:val="005C37B3"/>
    <w:rsid w:val="005C7C8E"/>
    <w:rsid w:val="005D345F"/>
    <w:rsid w:val="005E056F"/>
    <w:rsid w:val="005E75DD"/>
    <w:rsid w:val="005F1453"/>
    <w:rsid w:val="005F6CFD"/>
    <w:rsid w:val="00601C12"/>
    <w:rsid w:val="00604C57"/>
    <w:rsid w:val="00611F5C"/>
    <w:rsid w:val="00611F8A"/>
    <w:rsid w:val="00617148"/>
    <w:rsid w:val="0062246B"/>
    <w:rsid w:val="00623638"/>
    <w:rsid w:val="00634CD4"/>
    <w:rsid w:val="00670610"/>
    <w:rsid w:val="00671D4D"/>
    <w:rsid w:val="0067406A"/>
    <w:rsid w:val="006740E1"/>
    <w:rsid w:val="00677325"/>
    <w:rsid w:val="00680404"/>
    <w:rsid w:val="006A677F"/>
    <w:rsid w:val="006B12B3"/>
    <w:rsid w:val="006C51E4"/>
    <w:rsid w:val="006D4732"/>
    <w:rsid w:val="006F5C15"/>
    <w:rsid w:val="00701881"/>
    <w:rsid w:val="007078D9"/>
    <w:rsid w:val="0071511C"/>
    <w:rsid w:val="00717285"/>
    <w:rsid w:val="007206DF"/>
    <w:rsid w:val="00726EDD"/>
    <w:rsid w:val="00745EC7"/>
    <w:rsid w:val="00757EB4"/>
    <w:rsid w:val="007619CD"/>
    <w:rsid w:val="00765AD7"/>
    <w:rsid w:val="00770B8B"/>
    <w:rsid w:val="0078291F"/>
    <w:rsid w:val="00787373"/>
    <w:rsid w:val="00793B49"/>
    <w:rsid w:val="00796C27"/>
    <w:rsid w:val="007A0BBB"/>
    <w:rsid w:val="007A3784"/>
    <w:rsid w:val="007A52BC"/>
    <w:rsid w:val="007C244C"/>
    <w:rsid w:val="007D1FC5"/>
    <w:rsid w:val="007D2372"/>
    <w:rsid w:val="007F041B"/>
    <w:rsid w:val="007F196C"/>
    <w:rsid w:val="007F2F9D"/>
    <w:rsid w:val="0080243D"/>
    <w:rsid w:val="00803FF0"/>
    <w:rsid w:val="00807EBA"/>
    <w:rsid w:val="008243D2"/>
    <w:rsid w:val="008439B6"/>
    <w:rsid w:val="0085540E"/>
    <w:rsid w:val="00857045"/>
    <w:rsid w:val="008A1667"/>
    <w:rsid w:val="008B00B7"/>
    <w:rsid w:val="008B7D55"/>
    <w:rsid w:val="008B7F49"/>
    <w:rsid w:val="008C7BF3"/>
    <w:rsid w:val="008D3C8C"/>
    <w:rsid w:val="008F1D26"/>
    <w:rsid w:val="008F28BB"/>
    <w:rsid w:val="008F4E51"/>
    <w:rsid w:val="008F6680"/>
    <w:rsid w:val="008F7E87"/>
    <w:rsid w:val="009029E2"/>
    <w:rsid w:val="00905B78"/>
    <w:rsid w:val="00906178"/>
    <w:rsid w:val="0090722B"/>
    <w:rsid w:val="0091762E"/>
    <w:rsid w:val="0092319C"/>
    <w:rsid w:val="00927529"/>
    <w:rsid w:val="009355A5"/>
    <w:rsid w:val="0094035F"/>
    <w:rsid w:val="00941964"/>
    <w:rsid w:val="0096666C"/>
    <w:rsid w:val="00971774"/>
    <w:rsid w:val="009728C3"/>
    <w:rsid w:val="00973DCC"/>
    <w:rsid w:val="00975118"/>
    <w:rsid w:val="009B3FFA"/>
    <w:rsid w:val="009B64D6"/>
    <w:rsid w:val="009B6ED1"/>
    <w:rsid w:val="009C0AB9"/>
    <w:rsid w:val="009D30AE"/>
    <w:rsid w:val="009D4585"/>
    <w:rsid w:val="009D45C5"/>
    <w:rsid w:val="009E6B5C"/>
    <w:rsid w:val="009E72C8"/>
    <w:rsid w:val="009F1559"/>
    <w:rsid w:val="00A05D73"/>
    <w:rsid w:val="00A1386C"/>
    <w:rsid w:val="00A14490"/>
    <w:rsid w:val="00A15E48"/>
    <w:rsid w:val="00A17367"/>
    <w:rsid w:val="00A20EFB"/>
    <w:rsid w:val="00A27497"/>
    <w:rsid w:val="00A347B7"/>
    <w:rsid w:val="00A35973"/>
    <w:rsid w:val="00A3649F"/>
    <w:rsid w:val="00A518CC"/>
    <w:rsid w:val="00A54764"/>
    <w:rsid w:val="00A645CB"/>
    <w:rsid w:val="00A8116F"/>
    <w:rsid w:val="00A8798A"/>
    <w:rsid w:val="00AA1A43"/>
    <w:rsid w:val="00AB2C62"/>
    <w:rsid w:val="00AC1635"/>
    <w:rsid w:val="00AC2042"/>
    <w:rsid w:val="00AC28F8"/>
    <w:rsid w:val="00AC7467"/>
    <w:rsid w:val="00AD4E9A"/>
    <w:rsid w:val="00AF0B80"/>
    <w:rsid w:val="00AF36B6"/>
    <w:rsid w:val="00AF64EF"/>
    <w:rsid w:val="00B274C8"/>
    <w:rsid w:val="00B27EE7"/>
    <w:rsid w:val="00B50F6C"/>
    <w:rsid w:val="00B5706F"/>
    <w:rsid w:val="00B725A4"/>
    <w:rsid w:val="00B84172"/>
    <w:rsid w:val="00B92E61"/>
    <w:rsid w:val="00BA680C"/>
    <w:rsid w:val="00BB31DC"/>
    <w:rsid w:val="00BC0A10"/>
    <w:rsid w:val="00BD5C25"/>
    <w:rsid w:val="00BD5D0C"/>
    <w:rsid w:val="00BF4036"/>
    <w:rsid w:val="00BF641B"/>
    <w:rsid w:val="00BF64C9"/>
    <w:rsid w:val="00C02BB4"/>
    <w:rsid w:val="00C15E05"/>
    <w:rsid w:val="00C178AF"/>
    <w:rsid w:val="00C236F6"/>
    <w:rsid w:val="00C24244"/>
    <w:rsid w:val="00C458EC"/>
    <w:rsid w:val="00C5679A"/>
    <w:rsid w:val="00C567C2"/>
    <w:rsid w:val="00C91F8F"/>
    <w:rsid w:val="00CA51AE"/>
    <w:rsid w:val="00CA7FB4"/>
    <w:rsid w:val="00CB3361"/>
    <w:rsid w:val="00CC096B"/>
    <w:rsid w:val="00CF2D98"/>
    <w:rsid w:val="00CF57C1"/>
    <w:rsid w:val="00D01DFE"/>
    <w:rsid w:val="00D037E7"/>
    <w:rsid w:val="00D1743E"/>
    <w:rsid w:val="00D35898"/>
    <w:rsid w:val="00D37E76"/>
    <w:rsid w:val="00D51296"/>
    <w:rsid w:val="00D54BF2"/>
    <w:rsid w:val="00D561DC"/>
    <w:rsid w:val="00D570A1"/>
    <w:rsid w:val="00D61A73"/>
    <w:rsid w:val="00D67F6C"/>
    <w:rsid w:val="00D76E3C"/>
    <w:rsid w:val="00D85D7F"/>
    <w:rsid w:val="00D9020E"/>
    <w:rsid w:val="00DA1C3C"/>
    <w:rsid w:val="00DB2AB0"/>
    <w:rsid w:val="00DB58FA"/>
    <w:rsid w:val="00DC146A"/>
    <w:rsid w:val="00DC1B6D"/>
    <w:rsid w:val="00DC5966"/>
    <w:rsid w:val="00DD2268"/>
    <w:rsid w:val="00DD2AC3"/>
    <w:rsid w:val="00DD449F"/>
    <w:rsid w:val="00DE3CE4"/>
    <w:rsid w:val="00DE5214"/>
    <w:rsid w:val="00DE5C12"/>
    <w:rsid w:val="00E0591D"/>
    <w:rsid w:val="00E06D29"/>
    <w:rsid w:val="00E22CB9"/>
    <w:rsid w:val="00E25281"/>
    <w:rsid w:val="00E33400"/>
    <w:rsid w:val="00E33625"/>
    <w:rsid w:val="00E4245A"/>
    <w:rsid w:val="00E4290B"/>
    <w:rsid w:val="00E44316"/>
    <w:rsid w:val="00E72E68"/>
    <w:rsid w:val="00E746A1"/>
    <w:rsid w:val="00E75C05"/>
    <w:rsid w:val="00E76728"/>
    <w:rsid w:val="00E966C2"/>
    <w:rsid w:val="00EB0CE7"/>
    <w:rsid w:val="00EB1A0F"/>
    <w:rsid w:val="00EB1FF8"/>
    <w:rsid w:val="00EC6978"/>
    <w:rsid w:val="00EC7929"/>
    <w:rsid w:val="00ED70A2"/>
    <w:rsid w:val="00F01AE0"/>
    <w:rsid w:val="00F06C05"/>
    <w:rsid w:val="00F07A14"/>
    <w:rsid w:val="00F174E3"/>
    <w:rsid w:val="00F2120A"/>
    <w:rsid w:val="00F21D34"/>
    <w:rsid w:val="00F23B12"/>
    <w:rsid w:val="00F25E3D"/>
    <w:rsid w:val="00F3305E"/>
    <w:rsid w:val="00F428B3"/>
    <w:rsid w:val="00F52431"/>
    <w:rsid w:val="00F6195D"/>
    <w:rsid w:val="00F61BA5"/>
    <w:rsid w:val="00F72D8F"/>
    <w:rsid w:val="00F734E0"/>
    <w:rsid w:val="00F81529"/>
    <w:rsid w:val="00F83D9E"/>
    <w:rsid w:val="00F94C5C"/>
    <w:rsid w:val="00F97B7D"/>
    <w:rsid w:val="00FA2FEB"/>
    <w:rsid w:val="00FA650F"/>
    <w:rsid w:val="00FB3833"/>
    <w:rsid w:val="00FB6974"/>
    <w:rsid w:val="00FC4445"/>
    <w:rsid w:val="00FE1C80"/>
    <w:rsid w:val="00FF2ADD"/>
    <w:rsid w:val="00FF5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hr-HR" w:eastAsia="hr-H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9" w:qFormat="1"/>
    <w:lsdException w:name="toc 1" w:uiPriority="39"/>
    <w:lsdException w:name="toc 2" w:uiPriority="39"/>
    <w:lsdException w:name="toc 3" w:uiPriority="39"/>
    <w:lsdException w:name="Hyperlink" w:uiPriority="99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92E61"/>
    <w:pPr>
      <w:spacing w:line="360" w:lineRule="auto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18022D"/>
    <w:pPr>
      <w:keepNext/>
      <w:jc w:val="center"/>
      <w:outlineLvl w:val="0"/>
    </w:pPr>
    <w:rPr>
      <w:rFonts w:ascii="Arial" w:hAnsi="Arial"/>
      <w:b/>
      <w:bCs/>
      <w:sz w:val="32"/>
    </w:rPr>
  </w:style>
  <w:style w:type="paragraph" w:styleId="Heading2">
    <w:name w:val="heading 2"/>
    <w:basedOn w:val="Normal"/>
    <w:next w:val="Normal"/>
    <w:autoRedefine/>
    <w:qFormat/>
    <w:rsid w:val="00B92E61"/>
    <w:pPr>
      <w:keepNext/>
      <w:jc w:val="left"/>
      <w:outlineLvl w:val="1"/>
    </w:pPr>
    <w:rPr>
      <w:rFonts w:ascii="Arial" w:hAnsi="Arial"/>
      <w:b/>
      <w:bCs/>
      <w:sz w:val="28"/>
    </w:rPr>
  </w:style>
  <w:style w:type="paragraph" w:styleId="Heading3">
    <w:name w:val="heading 3"/>
    <w:basedOn w:val="Normal"/>
    <w:next w:val="Normal"/>
    <w:qFormat/>
    <w:rsid w:val="00B92E61"/>
    <w:pPr>
      <w:keepNext/>
      <w:spacing w:before="240" w:after="60"/>
      <w:jc w:val="left"/>
      <w:outlineLvl w:val="2"/>
    </w:pPr>
    <w:rPr>
      <w:rFonts w:ascii="Arial" w:hAnsi="Arial" w:cs="Arial"/>
      <w:bCs/>
      <w:szCs w:val="26"/>
    </w:rPr>
  </w:style>
  <w:style w:type="paragraph" w:styleId="Heading4">
    <w:name w:val="heading 4"/>
    <w:basedOn w:val="Normal"/>
    <w:next w:val="Normal"/>
    <w:qFormat/>
    <w:rsid w:val="00B92E61"/>
    <w:pPr>
      <w:keepNext/>
      <w:spacing w:before="240" w:after="60"/>
      <w:jc w:val="left"/>
      <w:outlineLvl w:val="3"/>
    </w:pPr>
    <w:rPr>
      <w:rFonts w:ascii="Arial" w:hAnsi="Arial"/>
      <w:b/>
      <w:bCs/>
      <w:i/>
      <w:szCs w:val="28"/>
    </w:rPr>
  </w:style>
  <w:style w:type="paragraph" w:styleId="Heading5">
    <w:name w:val="heading 5"/>
    <w:aliases w:val="Tablice"/>
    <w:basedOn w:val="Normal"/>
    <w:next w:val="Normal"/>
    <w:qFormat/>
    <w:rsid w:val="00035739"/>
    <w:pPr>
      <w:spacing w:before="240" w:after="60"/>
      <w:jc w:val="center"/>
      <w:outlineLvl w:val="4"/>
    </w:pPr>
    <w:rPr>
      <w:b/>
      <w:bCs/>
      <w:iCs/>
      <w:szCs w:val="26"/>
    </w:rPr>
  </w:style>
  <w:style w:type="paragraph" w:styleId="Heading6">
    <w:name w:val="heading 6"/>
    <w:aliases w:val="Fusnota"/>
    <w:basedOn w:val="Normal"/>
    <w:next w:val="Normal"/>
    <w:qFormat/>
    <w:rsid w:val="00B92E61"/>
    <w:pPr>
      <w:spacing w:before="240" w:after="60" w:line="240" w:lineRule="auto"/>
      <w:jc w:val="left"/>
      <w:outlineLvl w:val="5"/>
    </w:pPr>
    <w:rPr>
      <w:bCs/>
      <w:sz w:val="20"/>
      <w:szCs w:val="22"/>
    </w:rPr>
  </w:style>
  <w:style w:type="paragraph" w:styleId="Heading7">
    <w:name w:val="heading 7"/>
    <w:basedOn w:val="Normal"/>
    <w:next w:val="Normal"/>
    <w:rsid w:val="004C7299"/>
    <w:pPr>
      <w:spacing w:before="240" w:after="60"/>
      <w:outlineLvl w:val="6"/>
    </w:pPr>
  </w:style>
  <w:style w:type="paragraph" w:styleId="Heading8">
    <w:name w:val="heading 8"/>
    <w:basedOn w:val="Normal"/>
    <w:next w:val="Normal"/>
    <w:rsid w:val="004C7299"/>
    <w:pPr>
      <w:spacing w:before="240" w:after="60"/>
      <w:outlineLvl w:val="7"/>
    </w:pPr>
    <w:rPr>
      <w:i/>
      <w:iCs/>
    </w:rPr>
  </w:style>
  <w:style w:type="paragraph" w:styleId="Heading9">
    <w:name w:val="heading 9"/>
    <w:aliases w:val="Slike"/>
    <w:basedOn w:val="Normal"/>
    <w:next w:val="Normal"/>
    <w:qFormat/>
    <w:rsid w:val="00035739"/>
    <w:pPr>
      <w:spacing w:before="240" w:after="60"/>
      <w:jc w:val="center"/>
      <w:outlineLvl w:val="8"/>
    </w:pPr>
    <w:rPr>
      <w:rFonts w:cs="Arial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9C0AB9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semiHidden/>
    <w:rsid w:val="009C0AB9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semiHidden/>
    <w:rsid w:val="009C0AB9"/>
  </w:style>
  <w:style w:type="paragraph" w:customStyle="1" w:styleId="Naslov1razine">
    <w:name w:val="Naslov 1. razine"/>
    <w:basedOn w:val="Normal"/>
    <w:rsid w:val="00F07A14"/>
    <w:pPr>
      <w:spacing w:after="240"/>
      <w:jc w:val="center"/>
    </w:pPr>
    <w:rPr>
      <w:rFonts w:ascii="Arial" w:hAnsi="Arial"/>
      <w:b/>
      <w:sz w:val="32"/>
    </w:rPr>
  </w:style>
  <w:style w:type="numbering" w:styleId="111111">
    <w:name w:val="Outline List 2"/>
    <w:basedOn w:val="NoList"/>
    <w:semiHidden/>
    <w:rsid w:val="004C7299"/>
    <w:pPr>
      <w:numPr>
        <w:numId w:val="1"/>
      </w:numPr>
    </w:pPr>
  </w:style>
  <w:style w:type="numbering" w:styleId="1ai">
    <w:name w:val="Outline List 1"/>
    <w:basedOn w:val="NoList"/>
    <w:semiHidden/>
    <w:rsid w:val="004C7299"/>
    <w:pPr>
      <w:numPr>
        <w:numId w:val="2"/>
      </w:numPr>
    </w:pPr>
  </w:style>
  <w:style w:type="numbering" w:styleId="ArticleSection">
    <w:name w:val="Outline List 3"/>
    <w:basedOn w:val="NoList"/>
    <w:semiHidden/>
    <w:rsid w:val="004C7299"/>
    <w:pPr>
      <w:numPr>
        <w:numId w:val="3"/>
      </w:numPr>
    </w:pPr>
  </w:style>
  <w:style w:type="paragraph" w:styleId="BlockText">
    <w:name w:val="Block Text"/>
    <w:basedOn w:val="Normal"/>
    <w:semiHidden/>
    <w:rsid w:val="004C7299"/>
    <w:pPr>
      <w:spacing w:after="120"/>
      <w:ind w:left="1440" w:right="1440"/>
    </w:pPr>
  </w:style>
  <w:style w:type="paragraph" w:styleId="BodyText">
    <w:name w:val="Body Text"/>
    <w:basedOn w:val="Normal"/>
    <w:semiHidden/>
    <w:rsid w:val="004C7299"/>
    <w:pPr>
      <w:spacing w:after="120"/>
    </w:pPr>
  </w:style>
  <w:style w:type="paragraph" w:styleId="BodyText2">
    <w:name w:val="Body Text 2"/>
    <w:basedOn w:val="Normal"/>
    <w:semiHidden/>
    <w:rsid w:val="004C7299"/>
    <w:pPr>
      <w:spacing w:after="120" w:line="480" w:lineRule="auto"/>
    </w:pPr>
  </w:style>
  <w:style w:type="paragraph" w:styleId="BodyText3">
    <w:name w:val="Body Text 3"/>
    <w:basedOn w:val="Normal"/>
    <w:semiHidden/>
    <w:rsid w:val="004C7299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4C7299"/>
    <w:pPr>
      <w:ind w:firstLine="210"/>
    </w:pPr>
  </w:style>
  <w:style w:type="paragraph" w:styleId="BodyTextIndent">
    <w:name w:val="Body Text Indent"/>
    <w:basedOn w:val="Normal"/>
    <w:semiHidden/>
    <w:rsid w:val="004C7299"/>
    <w:pPr>
      <w:spacing w:after="120"/>
      <w:ind w:left="283"/>
    </w:pPr>
  </w:style>
  <w:style w:type="paragraph" w:styleId="BodyTextFirstIndent2">
    <w:name w:val="Body Text First Indent 2"/>
    <w:basedOn w:val="BodyTextIndent"/>
    <w:semiHidden/>
    <w:rsid w:val="004C7299"/>
    <w:pPr>
      <w:ind w:firstLine="210"/>
    </w:pPr>
  </w:style>
  <w:style w:type="paragraph" w:styleId="BodyTextIndent2">
    <w:name w:val="Body Text Indent 2"/>
    <w:basedOn w:val="Normal"/>
    <w:semiHidden/>
    <w:rsid w:val="004C7299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4C7299"/>
    <w:pPr>
      <w:spacing w:after="120"/>
      <w:ind w:left="283"/>
    </w:pPr>
    <w:rPr>
      <w:sz w:val="16"/>
      <w:szCs w:val="16"/>
    </w:rPr>
  </w:style>
  <w:style w:type="paragraph" w:styleId="Closing">
    <w:name w:val="Closing"/>
    <w:basedOn w:val="Normal"/>
    <w:semiHidden/>
    <w:rsid w:val="004C7299"/>
    <w:pPr>
      <w:ind w:left="4252"/>
    </w:pPr>
  </w:style>
  <w:style w:type="paragraph" w:styleId="Date">
    <w:name w:val="Date"/>
    <w:basedOn w:val="Normal"/>
    <w:next w:val="Normal"/>
    <w:semiHidden/>
    <w:rsid w:val="004C7299"/>
  </w:style>
  <w:style w:type="paragraph" w:styleId="E-mailSignature">
    <w:name w:val="E-mail Signature"/>
    <w:basedOn w:val="Normal"/>
    <w:semiHidden/>
    <w:rsid w:val="004C7299"/>
  </w:style>
  <w:style w:type="character" w:styleId="Emphasis">
    <w:name w:val="Emphasis"/>
    <w:basedOn w:val="DefaultParagraphFont"/>
    <w:rsid w:val="004C7299"/>
    <w:rPr>
      <w:i/>
      <w:iCs/>
    </w:rPr>
  </w:style>
  <w:style w:type="paragraph" w:styleId="EnvelopeAddress">
    <w:name w:val="envelope address"/>
    <w:basedOn w:val="Normal"/>
    <w:semiHidden/>
    <w:rsid w:val="004C7299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semiHidden/>
    <w:rsid w:val="004C7299"/>
    <w:rPr>
      <w:rFonts w:ascii="Arial" w:hAnsi="Arial" w:cs="Arial"/>
      <w:sz w:val="20"/>
      <w:szCs w:val="20"/>
    </w:rPr>
  </w:style>
  <w:style w:type="character" w:styleId="FollowedHyperlink">
    <w:name w:val="FollowedHyperlink"/>
    <w:basedOn w:val="DefaultParagraphFont"/>
    <w:semiHidden/>
    <w:rsid w:val="004C7299"/>
    <w:rPr>
      <w:color w:val="800080"/>
      <w:u w:val="single"/>
    </w:rPr>
  </w:style>
  <w:style w:type="character" w:styleId="HTMLAcronym">
    <w:name w:val="HTML Acronym"/>
    <w:basedOn w:val="DefaultParagraphFont"/>
    <w:semiHidden/>
    <w:rsid w:val="004C7299"/>
  </w:style>
  <w:style w:type="paragraph" w:styleId="HTMLAddress">
    <w:name w:val="HTML Address"/>
    <w:basedOn w:val="Normal"/>
    <w:semiHidden/>
    <w:rsid w:val="004C7299"/>
    <w:rPr>
      <w:i/>
      <w:iCs/>
    </w:rPr>
  </w:style>
  <w:style w:type="character" w:styleId="HTMLCite">
    <w:name w:val="HTML Cite"/>
    <w:basedOn w:val="DefaultParagraphFont"/>
    <w:semiHidden/>
    <w:rsid w:val="004C7299"/>
    <w:rPr>
      <w:i/>
      <w:iCs/>
    </w:rPr>
  </w:style>
  <w:style w:type="character" w:styleId="HTMLCode">
    <w:name w:val="HTML Code"/>
    <w:basedOn w:val="DefaultParagraphFont"/>
    <w:semiHidden/>
    <w:rsid w:val="004C7299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semiHidden/>
    <w:rsid w:val="004C7299"/>
    <w:rPr>
      <w:i/>
      <w:iCs/>
    </w:rPr>
  </w:style>
  <w:style w:type="character" w:styleId="HTMLKeyboard">
    <w:name w:val="HTML Keyboard"/>
    <w:basedOn w:val="DefaultParagraphFont"/>
    <w:semiHidden/>
    <w:rsid w:val="004C7299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semiHidden/>
    <w:rsid w:val="004C7299"/>
    <w:rPr>
      <w:rFonts w:ascii="Courier New" w:hAnsi="Courier New" w:cs="Courier New"/>
      <w:sz w:val="20"/>
      <w:szCs w:val="20"/>
    </w:rPr>
  </w:style>
  <w:style w:type="character" w:styleId="HTMLSample">
    <w:name w:val="HTML Sample"/>
    <w:basedOn w:val="DefaultParagraphFont"/>
    <w:semiHidden/>
    <w:rsid w:val="004C7299"/>
    <w:rPr>
      <w:rFonts w:ascii="Courier New" w:hAnsi="Courier New" w:cs="Courier New"/>
    </w:rPr>
  </w:style>
  <w:style w:type="character" w:styleId="HTMLTypewriter">
    <w:name w:val="HTML Typewriter"/>
    <w:basedOn w:val="DefaultParagraphFont"/>
    <w:semiHidden/>
    <w:rsid w:val="004C7299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semiHidden/>
    <w:rsid w:val="004C7299"/>
    <w:rPr>
      <w:i/>
      <w:iCs/>
    </w:rPr>
  </w:style>
  <w:style w:type="character" w:styleId="Hyperlink">
    <w:name w:val="Hyperlink"/>
    <w:basedOn w:val="DefaultParagraphFont"/>
    <w:uiPriority w:val="99"/>
    <w:rsid w:val="004C7299"/>
    <w:rPr>
      <w:color w:val="0000FF"/>
      <w:u w:val="single"/>
    </w:rPr>
  </w:style>
  <w:style w:type="character" w:styleId="LineNumber">
    <w:name w:val="line number"/>
    <w:basedOn w:val="DefaultParagraphFont"/>
    <w:semiHidden/>
    <w:rsid w:val="004C7299"/>
  </w:style>
  <w:style w:type="paragraph" w:styleId="List">
    <w:name w:val="List"/>
    <w:basedOn w:val="Normal"/>
    <w:semiHidden/>
    <w:rsid w:val="004C7299"/>
    <w:pPr>
      <w:ind w:left="283" w:hanging="283"/>
    </w:pPr>
  </w:style>
  <w:style w:type="paragraph" w:styleId="List2">
    <w:name w:val="List 2"/>
    <w:basedOn w:val="Normal"/>
    <w:semiHidden/>
    <w:rsid w:val="004C7299"/>
    <w:pPr>
      <w:ind w:left="566" w:hanging="283"/>
    </w:pPr>
  </w:style>
  <w:style w:type="paragraph" w:styleId="List3">
    <w:name w:val="List 3"/>
    <w:basedOn w:val="Normal"/>
    <w:semiHidden/>
    <w:rsid w:val="004C7299"/>
    <w:pPr>
      <w:ind w:left="849" w:hanging="283"/>
    </w:pPr>
  </w:style>
  <w:style w:type="paragraph" w:styleId="List4">
    <w:name w:val="List 4"/>
    <w:basedOn w:val="Normal"/>
    <w:semiHidden/>
    <w:rsid w:val="004C7299"/>
    <w:pPr>
      <w:ind w:left="1132" w:hanging="283"/>
    </w:pPr>
  </w:style>
  <w:style w:type="paragraph" w:styleId="List5">
    <w:name w:val="List 5"/>
    <w:basedOn w:val="Normal"/>
    <w:semiHidden/>
    <w:rsid w:val="004C7299"/>
    <w:pPr>
      <w:ind w:left="1415" w:hanging="283"/>
    </w:pPr>
  </w:style>
  <w:style w:type="paragraph" w:styleId="ListBullet">
    <w:name w:val="List Bullet"/>
    <w:basedOn w:val="Normal"/>
    <w:semiHidden/>
    <w:rsid w:val="004C7299"/>
    <w:pPr>
      <w:numPr>
        <w:numId w:val="4"/>
      </w:numPr>
    </w:pPr>
  </w:style>
  <w:style w:type="paragraph" w:styleId="ListBullet2">
    <w:name w:val="List Bullet 2"/>
    <w:basedOn w:val="Normal"/>
    <w:semiHidden/>
    <w:rsid w:val="004C7299"/>
    <w:pPr>
      <w:numPr>
        <w:numId w:val="5"/>
      </w:numPr>
    </w:pPr>
  </w:style>
  <w:style w:type="paragraph" w:styleId="ListBullet3">
    <w:name w:val="List Bullet 3"/>
    <w:basedOn w:val="Normal"/>
    <w:semiHidden/>
    <w:rsid w:val="004C7299"/>
    <w:pPr>
      <w:numPr>
        <w:numId w:val="6"/>
      </w:numPr>
    </w:pPr>
  </w:style>
  <w:style w:type="paragraph" w:styleId="ListBullet4">
    <w:name w:val="List Bullet 4"/>
    <w:basedOn w:val="Normal"/>
    <w:semiHidden/>
    <w:rsid w:val="004C7299"/>
    <w:pPr>
      <w:numPr>
        <w:numId w:val="7"/>
      </w:numPr>
    </w:pPr>
  </w:style>
  <w:style w:type="paragraph" w:styleId="ListBullet5">
    <w:name w:val="List Bullet 5"/>
    <w:basedOn w:val="Normal"/>
    <w:semiHidden/>
    <w:rsid w:val="004C7299"/>
    <w:pPr>
      <w:numPr>
        <w:numId w:val="8"/>
      </w:numPr>
    </w:pPr>
  </w:style>
  <w:style w:type="paragraph" w:styleId="ListContinue">
    <w:name w:val="List Continue"/>
    <w:basedOn w:val="Normal"/>
    <w:semiHidden/>
    <w:rsid w:val="004C7299"/>
    <w:pPr>
      <w:spacing w:after="120"/>
      <w:ind w:left="283"/>
    </w:pPr>
  </w:style>
  <w:style w:type="paragraph" w:styleId="ListContinue2">
    <w:name w:val="List Continue 2"/>
    <w:basedOn w:val="Normal"/>
    <w:semiHidden/>
    <w:rsid w:val="004C7299"/>
    <w:pPr>
      <w:spacing w:after="120"/>
      <w:ind w:left="566"/>
    </w:pPr>
  </w:style>
  <w:style w:type="paragraph" w:styleId="ListContinue3">
    <w:name w:val="List Continue 3"/>
    <w:basedOn w:val="Normal"/>
    <w:semiHidden/>
    <w:rsid w:val="004C7299"/>
    <w:pPr>
      <w:spacing w:after="120"/>
      <w:ind w:left="849"/>
    </w:pPr>
  </w:style>
  <w:style w:type="paragraph" w:styleId="ListContinue4">
    <w:name w:val="List Continue 4"/>
    <w:basedOn w:val="Normal"/>
    <w:semiHidden/>
    <w:rsid w:val="004C7299"/>
    <w:pPr>
      <w:spacing w:after="120"/>
      <w:ind w:left="1132"/>
    </w:pPr>
  </w:style>
  <w:style w:type="paragraph" w:styleId="ListContinue5">
    <w:name w:val="List Continue 5"/>
    <w:basedOn w:val="Normal"/>
    <w:semiHidden/>
    <w:rsid w:val="004C7299"/>
    <w:pPr>
      <w:spacing w:after="120"/>
      <w:ind w:left="1415"/>
    </w:pPr>
  </w:style>
  <w:style w:type="paragraph" w:styleId="ListNumber">
    <w:name w:val="List Number"/>
    <w:basedOn w:val="Normal"/>
    <w:semiHidden/>
    <w:rsid w:val="004C7299"/>
    <w:pPr>
      <w:numPr>
        <w:numId w:val="9"/>
      </w:numPr>
    </w:pPr>
  </w:style>
  <w:style w:type="paragraph" w:styleId="ListNumber2">
    <w:name w:val="List Number 2"/>
    <w:basedOn w:val="Normal"/>
    <w:semiHidden/>
    <w:rsid w:val="004C7299"/>
    <w:pPr>
      <w:numPr>
        <w:numId w:val="10"/>
      </w:numPr>
    </w:pPr>
  </w:style>
  <w:style w:type="paragraph" w:styleId="ListNumber3">
    <w:name w:val="List Number 3"/>
    <w:basedOn w:val="Normal"/>
    <w:semiHidden/>
    <w:rsid w:val="004C7299"/>
    <w:pPr>
      <w:numPr>
        <w:numId w:val="11"/>
      </w:numPr>
    </w:pPr>
  </w:style>
  <w:style w:type="paragraph" w:styleId="ListNumber4">
    <w:name w:val="List Number 4"/>
    <w:basedOn w:val="Normal"/>
    <w:semiHidden/>
    <w:rsid w:val="004C7299"/>
    <w:pPr>
      <w:numPr>
        <w:numId w:val="12"/>
      </w:numPr>
    </w:pPr>
  </w:style>
  <w:style w:type="paragraph" w:styleId="ListNumber5">
    <w:name w:val="List Number 5"/>
    <w:basedOn w:val="Normal"/>
    <w:semiHidden/>
    <w:rsid w:val="004C7299"/>
    <w:pPr>
      <w:numPr>
        <w:numId w:val="13"/>
      </w:numPr>
    </w:pPr>
  </w:style>
  <w:style w:type="paragraph" w:styleId="MessageHeader">
    <w:name w:val="Message Header"/>
    <w:basedOn w:val="Normal"/>
    <w:semiHidden/>
    <w:rsid w:val="004C729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paragraph" w:styleId="NormalWeb">
    <w:name w:val="Normal (Web)"/>
    <w:basedOn w:val="Normal"/>
    <w:semiHidden/>
    <w:rsid w:val="004C7299"/>
  </w:style>
  <w:style w:type="paragraph" w:styleId="NormalIndent">
    <w:name w:val="Normal Indent"/>
    <w:basedOn w:val="Normal"/>
    <w:semiHidden/>
    <w:rsid w:val="004C7299"/>
    <w:pPr>
      <w:ind w:left="708"/>
    </w:pPr>
  </w:style>
  <w:style w:type="paragraph" w:styleId="NoteHeading">
    <w:name w:val="Note Heading"/>
    <w:basedOn w:val="Normal"/>
    <w:next w:val="Normal"/>
    <w:semiHidden/>
    <w:rsid w:val="004C7299"/>
  </w:style>
  <w:style w:type="paragraph" w:styleId="PlainText">
    <w:name w:val="Plain Text"/>
    <w:basedOn w:val="Normal"/>
    <w:semiHidden/>
    <w:rsid w:val="004C7299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  <w:semiHidden/>
    <w:rsid w:val="004C7299"/>
  </w:style>
  <w:style w:type="paragraph" w:styleId="Signature">
    <w:name w:val="Signature"/>
    <w:basedOn w:val="Normal"/>
    <w:semiHidden/>
    <w:rsid w:val="004C7299"/>
    <w:pPr>
      <w:ind w:left="4252"/>
    </w:pPr>
  </w:style>
  <w:style w:type="character" w:styleId="Strong">
    <w:name w:val="Strong"/>
    <w:basedOn w:val="DefaultParagraphFont"/>
    <w:rsid w:val="004C7299"/>
    <w:rPr>
      <w:b/>
      <w:bCs/>
    </w:rPr>
  </w:style>
  <w:style w:type="paragraph" w:styleId="Subtitle">
    <w:name w:val="Subtitle"/>
    <w:basedOn w:val="Normal"/>
    <w:rsid w:val="004C7299"/>
    <w:pPr>
      <w:spacing w:after="60"/>
      <w:jc w:val="center"/>
      <w:outlineLvl w:val="1"/>
    </w:pPr>
    <w:rPr>
      <w:rFonts w:ascii="Arial" w:hAnsi="Arial" w:cs="Arial"/>
    </w:rPr>
  </w:style>
  <w:style w:type="table" w:styleId="Table3Deffects1">
    <w:name w:val="Table 3D effects 1"/>
    <w:basedOn w:val="TableNormal"/>
    <w:semiHidden/>
    <w:rsid w:val="004C72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4C7299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4C72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rsid w:val="004C7299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4C7299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4C7299"/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4C7299"/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4C7299"/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4C7299"/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4C7299"/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rsid w:val="004C7299"/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4C7299"/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4C7299"/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4C7299"/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4C7299"/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rsid w:val="004C7299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rsid w:val="004C7299"/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semiHidden/>
    <w:rsid w:val="004C729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1">
    <w:name w:val="Table Grid 1"/>
    <w:basedOn w:val="TableNormal"/>
    <w:semiHidden/>
    <w:rsid w:val="004C7299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4C7299"/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4C7299"/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4C7299"/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4C7299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4C7299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4C7299"/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4C7299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4C7299"/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4C7299"/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4C7299"/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4C7299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4C7299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4C7299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4C7299"/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4C7299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semiHidden/>
    <w:rsid w:val="004C7299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rsid w:val="004C7299"/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4C72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4C7299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4C7299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4C7299"/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4C729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semiHidden/>
    <w:rsid w:val="004C7299"/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4C7299"/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4C7299"/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rsid w:val="004C7299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Nazivinstitucije">
    <w:name w:val="Naziv institucije"/>
    <w:basedOn w:val="Normal"/>
    <w:rsid w:val="004C7299"/>
    <w:pPr>
      <w:jc w:val="center"/>
    </w:pPr>
    <w:rPr>
      <w:b/>
      <w:bCs/>
    </w:rPr>
  </w:style>
  <w:style w:type="paragraph" w:styleId="FootnoteText">
    <w:name w:val="footnote text"/>
    <w:basedOn w:val="Normal"/>
    <w:link w:val="FootnoteTextChar"/>
    <w:semiHidden/>
    <w:rsid w:val="006B12B3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6B12B3"/>
    <w:rPr>
      <w:vertAlign w:val="superscript"/>
    </w:rPr>
  </w:style>
  <w:style w:type="paragraph" w:customStyle="1" w:styleId="Imeiprezimekandidata">
    <w:name w:val="Ime i prezime kandidata"/>
    <w:basedOn w:val="Tekst"/>
    <w:rsid w:val="002046E0"/>
    <w:rPr>
      <w:b/>
      <w:sz w:val="28"/>
    </w:rPr>
  </w:style>
  <w:style w:type="paragraph" w:customStyle="1" w:styleId="Tekst">
    <w:name w:val="Tekst"/>
    <w:basedOn w:val="Normal"/>
    <w:rsid w:val="00B725A4"/>
    <w:pPr>
      <w:spacing w:before="120"/>
    </w:pPr>
  </w:style>
  <w:style w:type="paragraph" w:customStyle="1" w:styleId="Naslovzavrnograda">
    <w:name w:val="Naslov završnog rada"/>
    <w:basedOn w:val="Normal"/>
    <w:rsid w:val="00482058"/>
    <w:pPr>
      <w:jc w:val="center"/>
    </w:pPr>
    <w:rPr>
      <w:rFonts w:ascii="Arial" w:hAnsi="Arial"/>
      <w:b/>
      <w:sz w:val="36"/>
    </w:rPr>
  </w:style>
  <w:style w:type="paragraph" w:customStyle="1" w:styleId="ZAVRNIRAD">
    <w:name w:val="&quot;ZAVRŠNI RAD&quot;"/>
    <w:basedOn w:val="Nazivinstitucije"/>
    <w:rsid w:val="00482058"/>
    <w:rPr>
      <w:caps/>
    </w:rPr>
  </w:style>
  <w:style w:type="paragraph" w:customStyle="1" w:styleId="Mjesto">
    <w:name w:val="Mjesto"/>
    <w:aliases w:val="godina završnog rada"/>
    <w:basedOn w:val="Nazivinstitucije"/>
    <w:rsid w:val="00482058"/>
  </w:style>
  <w:style w:type="paragraph" w:customStyle="1" w:styleId="Podaciokandidatu">
    <w:name w:val="Podaci o kandidatu"/>
    <w:basedOn w:val="Tekst"/>
    <w:rsid w:val="00482058"/>
    <w:pPr>
      <w:spacing w:line="240" w:lineRule="auto"/>
      <w:jc w:val="left"/>
    </w:pPr>
    <w:rPr>
      <w:b/>
    </w:rPr>
  </w:style>
  <w:style w:type="paragraph" w:customStyle="1" w:styleId="Mentor">
    <w:name w:val="&quot;Mentor:&quot;"/>
    <w:basedOn w:val="Tekst"/>
    <w:rsid w:val="00482058"/>
    <w:pPr>
      <w:ind w:left="4956"/>
    </w:pPr>
    <w:rPr>
      <w:b/>
      <w:bCs/>
    </w:rPr>
  </w:style>
  <w:style w:type="paragraph" w:customStyle="1" w:styleId="Podaciomentoru">
    <w:name w:val="Podaci o mentoru"/>
    <w:basedOn w:val="Tekst"/>
    <w:rsid w:val="00617148"/>
    <w:pPr>
      <w:spacing w:before="0"/>
      <w:ind w:left="4956"/>
    </w:pPr>
  </w:style>
  <w:style w:type="paragraph" w:customStyle="1" w:styleId="Naslov2razine">
    <w:name w:val="Naslov 2. razine"/>
    <w:basedOn w:val="Normal"/>
    <w:rsid w:val="00F07A14"/>
    <w:pPr>
      <w:spacing w:before="360" w:after="240"/>
    </w:pPr>
    <w:rPr>
      <w:rFonts w:ascii="Arial" w:hAnsi="Arial"/>
      <w:b/>
      <w:sz w:val="28"/>
    </w:rPr>
  </w:style>
  <w:style w:type="numbering" w:customStyle="1" w:styleId="Natuknice">
    <w:name w:val="Natuknice"/>
    <w:basedOn w:val="NoList"/>
    <w:rsid w:val="00DE3CE4"/>
    <w:pPr>
      <w:numPr>
        <w:numId w:val="14"/>
      </w:numPr>
    </w:pPr>
  </w:style>
  <w:style w:type="paragraph" w:customStyle="1" w:styleId="Naslovtablice">
    <w:name w:val="Naslov tablice"/>
    <w:basedOn w:val="Tekst"/>
    <w:rsid w:val="00BB31DC"/>
    <w:pPr>
      <w:spacing w:before="240" w:after="120"/>
      <w:jc w:val="center"/>
    </w:pPr>
    <w:rPr>
      <w:b/>
    </w:rPr>
  </w:style>
  <w:style w:type="numbering" w:customStyle="1" w:styleId="Natuknicerimskibrojevi">
    <w:name w:val="Natuknice (rimski brojevi)"/>
    <w:basedOn w:val="NoList"/>
    <w:rsid w:val="00DD2AC3"/>
    <w:pPr>
      <w:numPr>
        <w:numId w:val="17"/>
      </w:numPr>
    </w:pPr>
  </w:style>
  <w:style w:type="paragraph" w:customStyle="1" w:styleId="Tekstreference">
    <w:name w:val="Tekst reference"/>
    <w:basedOn w:val="Normal"/>
    <w:rsid w:val="00122249"/>
    <w:pPr>
      <w:numPr>
        <w:numId w:val="22"/>
      </w:numPr>
      <w:spacing w:before="120"/>
    </w:pPr>
  </w:style>
  <w:style w:type="numbering" w:customStyle="1" w:styleId="Literatura">
    <w:name w:val="Literatura"/>
    <w:basedOn w:val="NoList"/>
    <w:rsid w:val="00B725A4"/>
    <w:pPr>
      <w:numPr>
        <w:numId w:val="21"/>
      </w:numPr>
    </w:pPr>
  </w:style>
  <w:style w:type="paragraph" w:styleId="TOC2">
    <w:name w:val="toc 2"/>
    <w:basedOn w:val="Naslov2razine"/>
    <w:next w:val="Normal"/>
    <w:autoRedefine/>
    <w:uiPriority w:val="39"/>
    <w:rsid w:val="00807EBA"/>
    <w:pPr>
      <w:spacing w:before="0" w:after="0"/>
      <w:ind w:left="240"/>
    </w:pPr>
    <w:rPr>
      <w:rFonts w:ascii="Times New Roman" w:hAnsi="Times New Roman"/>
      <w:b w:val="0"/>
      <w:smallCaps/>
      <w:sz w:val="20"/>
      <w:szCs w:val="20"/>
    </w:rPr>
  </w:style>
  <w:style w:type="paragraph" w:styleId="TOC1">
    <w:name w:val="toc 1"/>
    <w:basedOn w:val="Naslov1razine"/>
    <w:next w:val="Normal"/>
    <w:autoRedefine/>
    <w:uiPriority w:val="39"/>
    <w:rsid w:val="00623638"/>
    <w:pPr>
      <w:spacing w:before="120" w:after="120"/>
      <w:jc w:val="left"/>
    </w:pPr>
    <w:rPr>
      <w:rFonts w:ascii="Times New Roman" w:hAnsi="Times New Roman"/>
      <w:bCs/>
      <w:caps/>
      <w:sz w:val="20"/>
      <w:szCs w:val="20"/>
    </w:rPr>
  </w:style>
  <w:style w:type="paragraph" w:customStyle="1" w:styleId="Sadraj">
    <w:name w:val="Sadržaj"/>
    <w:basedOn w:val="Normal"/>
    <w:rsid w:val="00AF36B6"/>
    <w:pPr>
      <w:jc w:val="center"/>
    </w:pPr>
    <w:rPr>
      <w:b/>
      <w:sz w:val="32"/>
    </w:rPr>
  </w:style>
  <w:style w:type="paragraph" w:styleId="TOC4">
    <w:name w:val="toc 4"/>
    <w:basedOn w:val="Naslov4razine"/>
    <w:next w:val="Normal"/>
    <w:autoRedefine/>
    <w:rsid w:val="006A677F"/>
    <w:pPr>
      <w:spacing w:before="0" w:after="0"/>
      <w:ind w:left="720"/>
    </w:pPr>
    <w:rPr>
      <w:rFonts w:ascii="Times New Roman" w:hAnsi="Times New Roman"/>
      <w:b w:val="0"/>
      <w:i w:val="0"/>
      <w:sz w:val="18"/>
      <w:szCs w:val="18"/>
    </w:rPr>
  </w:style>
  <w:style w:type="paragraph" w:customStyle="1" w:styleId="Naslov3razine">
    <w:name w:val="Naslov 3. razine"/>
    <w:basedOn w:val="Normal"/>
    <w:link w:val="Naslov3razineChar"/>
    <w:rsid w:val="00057E0C"/>
    <w:pPr>
      <w:spacing w:before="240" w:after="120"/>
    </w:pPr>
    <w:rPr>
      <w:rFonts w:ascii="Arial" w:hAnsi="Arial"/>
    </w:rPr>
  </w:style>
  <w:style w:type="paragraph" w:customStyle="1" w:styleId="Naslov4razine">
    <w:name w:val="Naslov 4. razine"/>
    <w:basedOn w:val="Normal"/>
    <w:rsid w:val="00251D1A"/>
    <w:pPr>
      <w:spacing w:before="240" w:after="120"/>
    </w:pPr>
    <w:rPr>
      <w:rFonts w:ascii="Arial" w:hAnsi="Arial"/>
      <w:b/>
      <w:i/>
    </w:rPr>
  </w:style>
  <w:style w:type="character" w:customStyle="1" w:styleId="Naslov3razineChar">
    <w:name w:val="Naslov 3. razine Char"/>
    <w:basedOn w:val="DefaultParagraphFont"/>
    <w:link w:val="Naslov3razine"/>
    <w:rsid w:val="00057E0C"/>
    <w:rPr>
      <w:rFonts w:ascii="Arial" w:hAnsi="Arial"/>
      <w:sz w:val="24"/>
      <w:szCs w:val="24"/>
      <w:lang w:val="hr-HR" w:eastAsia="hr-HR" w:bidi="ar-SA"/>
    </w:rPr>
  </w:style>
  <w:style w:type="paragraph" w:styleId="TOC3">
    <w:name w:val="toc 3"/>
    <w:basedOn w:val="Naslov3razine"/>
    <w:next w:val="Normal"/>
    <w:autoRedefine/>
    <w:uiPriority w:val="39"/>
    <w:rsid w:val="00807EBA"/>
    <w:pPr>
      <w:spacing w:before="0" w:after="0"/>
      <w:ind w:left="480"/>
    </w:pPr>
    <w:rPr>
      <w:rFonts w:ascii="Times New Roman" w:hAnsi="Times New Roman"/>
      <w:i/>
      <w:iCs/>
      <w:sz w:val="20"/>
      <w:szCs w:val="20"/>
    </w:rPr>
  </w:style>
  <w:style w:type="paragraph" w:styleId="TOC5">
    <w:name w:val="toc 5"/>
    <w:basedOn w:val="Normal"/>
    <w:next w:val="Normal"/>
    <w:autoRedefine/>
    <w:semiHidden/>
    <w:rsid w:val="00FA650F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FA650F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FA650F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FA650F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FA650F"/>
    <w:pPr>
      <w:ind w:left="1920"/>
    </w:pPr>
    <w:rPr>
      <w:sz w:val="18"/>
      <w:szCs w:val="18"/>
    </w:rPr>
  </w:style>
  <w:style w:type="paragraph" w:styleId="Caption">
    <w:name w:val="caption"/>
    <w:basedOn w:val="Normal"/>
    <w:next w:val="Normal"/>
    <w:rsid w:val="00AC28F8"/>
    <w:pPr>
      <w:spacing w:before="120" w:after="120"/>
    </w:pPr>
    <w:rPr>
      <w:b/>
      <w:bCs/>
      <w:sz w:val="20"/>
      <w:szCs w:val="20"/>
    </w:rPr>
  </w:style>
  <w:style w:type="paragraph" w:customStyle="1" w:styleId="Naslovslike">
    <w:name w:val="Naslov slike"/>
    <w:basedOn w:val="Normal"/>
    <w:rsid w:val="00AC28F8"/>
    <w:pPr>
      <w:spacing w:before="120" w:after="240"/>
      <w:jc w:val="center"/>
    </w:pPr>
    <w:rPr>
      <w:b/>
    </w:rPr>
  </w:style>
  <w:style w:type="paragraph" w:customStyle="1" w:styleId="Tekstfusnote1">
    <w:name w:val="Tekst fusnote1"/>
    <w:basedOn w:val="FootnoteText"/>
    <w:link w:val="TekstfusnoteChar"/>
    <w:rsid w:val="00745EC7"/>
  </w:style>
  <w:style w:type="character" w:customStyle="1" w:styleId="FootnoteTextChar">
    <w:name w:val="Footnote Text Char"/>
    <w:basedOn w:val="DefaultParagraphFont"/>
    <w:link w:val="FootnoteText"/>
    <w:rsid w:val="00745EC7"/>
    <w:rPr>
      <w:lang w:val="hr-HR" w:eastAsia="hr-HR" w:bidi="ar-SA"/>
    </w:rPr>
  </w:style>
  <w:style w:type="character" w:customStyle="1" w:styleId="TekstfusnoteChar">
    <w:name w:val="Tekst fusnote Char"/>
    <w:basedOn w:val="FootnoteTextChar"/>
    <w:link w:val="Tekstfusnote1"/>
    <w:rsid w:val="00745EC7"/>
    <w:rPr>
      <w:lang w:val="hr-HR" w:eastAsia="hr-HR" w:bidi="ar-SA"/>
    </w:rPr>
  </w:style>
  <w:style w:type="paragraph" w:styleId="BalloonText">
    <w:name w:val="Balloon Text"/>
    <w:basedOn w:val="Normal"/>
    <w:link w:val="BalloonTextChar"/>
    <w:rsid w:val="0003573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3573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B64D6"/>
    <w:pPr>
      <w:ind w:left="720"/>
      <w:contextualSpacing/>
    </w:pPr>
  </w:style>
  <w:style w:type="character" w:customStyle="1" w:styleId="apple-style-span">
    <w:name w:val="apple-style-span"/>
    <w:basedOn w:val="DefaultParagraphFont"/>
    <w:rsid w:val="008B00B7"/>
  </w:style>
  <w:style w:type="character" w:customStyle="1" w:styleId="apple-converted-space">
    <w:name w:val="apple-converted-space"/>
    <w:basedOn w:val="DefaultParagraphFont"/>
    <w:rsid w:val="008B00B7"/>
  </w:style>
  <w:style w:type="table" w:customStyle="1" w:styleId="LightShading-Accent11">
    <w:name w:val="Light Shading - Accent 11"/>
    <w:basedOn w:val="TableNormal"/>
    <w:uiPriority w:val="60"/>
    <w:rsid w:val="00A8798A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143BCA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hr-HR" w:eastAsia="hr-H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9" w:qFormat="1"/>
    <w:lsdException w:name="toc 1" w:uiPriority="39"/>
    <w:lsdException w:name="toc 2" w:uiPriority="39"/>
    <w:lsdException w:name="toc 3" w:uiPriority="39"/>
    <w:lsdException w:name="Hyperlink" w:uiPriority="99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92E61"/>
    <w:pPr>
      <w:spacing w:line="360" w:lineRule="auto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18022D"/>
    <w:pPr>
      <w:keepNext/>
      <w:jc w:val="center"/>
      <w:outlineLvl w:val="0"/>
    </w:pPr>
    <w:rPr>
      <w:rFonts w:ascii="Arial" w:hAnsi="Arial"/>
      <w:b/>
      <w:bCs/>
      <w:sz w:val="32"/>
    </w:rPr>
  </w:style>
  <w:style w:type="paragraph" w:styleId="Heading2">
    <w:name w:val="heading 2"/>
    <w:basedOn w:val="Normal"/>
    <w:next w:val="Normal"/>
    <w:autoRedefine/>
    <w:qFormat/>
    <w:rsid w:val="00B92E61"/>
    <w:pPr>
      <w:keepNext/>
      <w:jc w:val="left"/>
      <w:outlineLvl w:val="1"/>
    </w:pPr>
    <w:rPr>
      <w:rFonts w:ascii="Arial" w:hAnsi="Arial"/>
      <w:b/>
      <w:bCs/>
      <w:sz w:val="28"/>
    </w:rPr>
  </w:style>
  <w:style w:type="paragraph" w:styleId="Heading3">
    <w:name w:val="heading 3"/>
    <w:basedOn w:val="Normal"/>
    <w:next w:val="Normal"/>
    <w:qFormat/>
    <w:rsid w:val="00B92E61"/>
    <w:pPr>
      <w:keepNext/>
      <w:spacing w:before="240" w:after="60"/>
      <w:jc w:val="left"/>
      <w:outlineLvl w:val="2"/>
    </w:pPr>
    <w:rPr>
      <w:rFonts w:ascii="Arial" w:hAnsi="Arial" w:cs="Arial"/>
      <w:bCs/>
      <w:szCs w:val="26"/>
    </w:rPr>
  </w:style>
  <w:style w:type="paragraph" w:styleId="Heading4">
    <w:name w:val="heading 4"/>
    <w:basedOn w:val="Normal"/>
    <w:next w:val="Normal"/>
    <w:qFormat/>
    <w:rsid w:val="00B92E61"/>
    <w:pPr>
      <w:keepNext/>
      <w:spacing w:before="240" w:after="60"/>
      <w:jc w:val="left"/>
      <w:outlineLvl w:val="3"/>
    </w:pPr>
    <w:rPr>
      <w:rFonts w:ascii="Arial" w:hAnsi="Arial"/>
      <w:b/>
      <w:bCs/>
      <w:i/>
      <w:szCs w:val="28"/>
    </w:rPr>
  </w:style>
  <w:style w:type="paragraph" w:styleId="Heading5">
    <w:name w:val="heading 5"/>
    <w:aliases w:val="Tablice"/>
    <w:basedOn w:val="Normal"/>
    <w:next w:val="Normal"/>
    <w:qFormat/>
    <w:rsid w:val="00035739"/>
    <w:pPr>
      <w:spacing w:before="240" w:after="60"/>
      <w:jc w:val="center"/>
      <w:outlineLvl w:val="4"/>
    </w:pPr>
    <w:rPr>
      <w:b/>
      <w:bCs/>
      <w:iCs/>
      <w:szCs w:val="26"/>
    </w:rPr>
  </w:style>
  <w:style w:type="paragraph" w:styleId="Heading6">
    <w:name w:val="heading 6"/>
    <w:aliases w:val="Fusnota"/>
    <w:basedOn w:val="Normal"/>
    <w:next w:val="Normal"/>
    <w:qFormat/>
    <w:rsid w:val="00B92E61"/>
    <w:pPr>
      <w:spacing w:before="240" w:after="60" w:line="240" w:lineRule="auto"/>
      <w:jc w:val="left"/>
      <w:outlineLvl w:val="5"/>
    </w:pPr>
    <w:rPr>
      <w:bCs/>
      <w:sz w:val="20"/>
      <w:szCs w:val="22"/>
    </w:rPr>
  </w:style>
  <w:style w:type="paragraph" w:styleId="Heading7">
    <w:name w:val="heading 7"/>
    <w:basedOn w:val="Normal"/>
    <w:next w:val="Normal"/>
    <w:rsid w:val="004C7299"/>
    <w:pPr>
      <w:spacing w:before="240" w:after="60"/>
      <w:outlineLvl w:val="6"/>
    </w:pPr>
  </w:style>
  <w:style w:type="paragraph" w:styleId="Heading8">
    <w:name w:val="heading 8"/>
    <w:basedOn w:val="Normal"/>
    <w:next w:val="Normal"/>
    <w:rsid w:val="004C7299"/>
    <w:pPr>
      <w:spacing w:before="240" w:after="60"/>
      <w:outlineLvl w:val="7"/>
    </w:pPr>
    <w:rPr>
      <w:i/>
      <w:iCs/>
    </w:rPr>
  </w:style>
  <w:style w:type="paragraph" w:styleId="Heading9">
    <w:name w:val="heading 9"/>
    <w:aliases w:val="Slike"/>
    <w:basedOn w:val="Normal"/>
    <w:next w:val="Normal"/>
    <w:qFormat/>
    <w:rsid w:val="00035739"/>
    <w:pPr>
      <w:spacing w:before="240" w:after="60"/>
      <w:jc w:val="center"/>
      <w:outlineLvl w:val="8"/>
    </w:pPr>
    <w:rPr>
      <w:rFonts w:cs="Arial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9C0AB9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semiHidden/>
    <w:rsid w:val="009C0AB9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semiHidden/>
    <w:rsid w:val="009C0AB9"/>
  </w:style>
  <w:style w:type="paragraph" w:customStyle="1" w:styleId="Naslov1razine">
    <w:name w:val="Naslov 1. razine"/>
    <w:basedOn w:val="Normal"/>
    <w:rsid w:val="00F07A14"/>
    <w:pPr>
      <w:spacing w:after="240"/>
      <w:jc w:val="center"/>
    </w:pPr>
    <w:rPr>
      <w:rFonts w:ascii="Arial" w:hAnsi="Arial"/>
      <w:b/>
      <w:sz w:val="32"/>
    </w:rPr>
  </w:style>
  <w:style w:type="numbering" w:styleId="111111">
    <w:name w:val="Outline List 2"/>
    <w:basedOn w:val="NoList"/>
    <w:semiHidden/>
    <w:rsid w:val="004C7299"/>
    <w:pPr>
      <w:numPr>
        <w:numId w:val="1"/>
      </w:numPr>
    </w:pPr>
  </w:style>
  <w:style w:type="numbering" w:styleId="1ai">
    <w:name w:val="Outline List 1"/>
    <w:basedOn w:val="NoList"/>
    <w:semiHidden/>
    <w:rsid w:val="004C7299"/>
    <w:pPr>
      <w:numPr>
        <w:numId w:val="2"/>
      </w:numPr>
    </w:pPr>
  </w:style>
  <w:style w:type="numbering" w:styleId="ArticleSection">
    <w:name w:val="Outline List 3"/>
    <w:basedOn w:val="NoList"/>
    <w:semiHidden/>
    <w:rsid w:val="004C7299"/>
    <w:pPr>
      <w:numPr>
        <w:numId w:val="3"/>
      </w:numPr>
    </w:pPr>
  </w:style>
  <w:style w:type="paragraph" w:styleId="BlockText">
    <w:name w:val="Block Text"/>
    <w:basedOn w:val="Normal"/>
    <w:semiHidden/>
    <w:rsid w:val="004C7299"/>
    <w:pPr>
      <w:spacing w:after="120"/>
      <w:ind w:left="1440" w:right="1440"/>
    </w:pPr>
  </w:style>
  <w:style w:type="paragraph" w:styleId="BodyText">
    <w:name w:val="Body Text"/>
    <w:basedOn w:val="Normal"/>
    <w:semiHidden/>
    <w:rsid w:val="004C7299"/>
    <w:pPr>
      <w:spacing w:after="120"/>
    </w:pPr>
  </w:style>
  <w:style w:type="paragraph" w:styleId="BodyText2">
    <w:name w:val="Body Text 2"/>
    <w:basedOn w:val="Normal"/>
    <w:semiHidden/>
    <w:rsid w:val="004C7299"/>
    <w:pPr>
      <w:spacing w:after="120" w:line="480" w:lineRule="auto"/>
    </w:pPr>
  </w:style>
  <w:style w:type="paragraph" w:styleId="BodyText3">
    <w:name w:val="Body Text 3"/>
    <w:basedOn w:val="Normal"/>
    <w:semiHidden/>
    <w:rsid w:val="004C7299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4C7299"/>
    <w:pPr>
      <w:ind w:firstLine="210"/>
    </w:pPr>
  </w:style>
  <w:style w:type="paragraph" w:styleId="BodyTextIndent">
    <w:name w:val="Body Text Indent"/>
    <w:basedOn w:val="Normal"/>
    <w:semiHidden/>
    <w:rsid w:val="004C7299"/>
    <w:pPr>
      <w:spacing w:after="120"/>
      <w:ind w:left="283"/>
    </w:pPr>
  </w:style>
  <w:style w:type="paragraph" w:styleId="BodyTextFirstIndent2">
    <w:name w:val="Body Text First Indent 2"/>
    <w:basedOn w:val="BodyTextIndent"/>
    <w:semiHidden/>
    <w:rsid w:val="004C7299"/>
    <w:pPr>
      <w:ind w:firstLine="210"/>
    </w:pPr>
  </w:style>
  <w:style w:type="paragraph" w:styleId="BodyTextIndent2">
    <w:name w:val="Body Text Indent 2"/>
    <w:basedOn w:val="Normal"/>
    <w:semiHidden/>
    <w:rsid w:val="004C7299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4C7299"/>
    <w:pPr>
      <w:spacing w:after="120"/>
      <w:ind w:left="283"/>
    </w:pPr>
    <w:rPr>
      <w:sz w:val="16"/>
      <w:szCs w:val="16"/>
    </w:rPr>
  </w:style>
  <w:style w:type="paragraph" w:styleId="Closing">
    <w:name w:val="Closing"/>
    <w:basedOn w:val="Normal"/>
    <w:semiHidden/>
    <w:rsid w:val="004C7299"/>
    <w:pPr>
      <w:ind w:left="4252"/>
    </w:pPr>
  </w:style>
  <w:style w:type="paragraph" w:styleId="Date">
    <w:name w:val="Date"/>
    <w:basedOn w:val="Normal"/>
    <w:next w:val="Normal"/>
    <w:semiHidden/>
    <w:rsid w:val="004C7299"/>
  </w:style>
  <w:style w:type="paragraph" w:styleId="E-mailSignature">
    <w:name w:val="E-mail Signature"/>
    <w:basedOn w:val="Normal"/>
    <w:semiHidden/>
    <w:rsid w:val="004C7299"/>
  </w:style>
  <w:style w:type="character" w:styleId="Emphasis">
    <w:name w:val="Emphasis"/>
    <w:basedOn w:val="DefaultParagraphFont"/>
    <w:rsid w:val="004C7299"/>
    <w:rPr>
      <w:i/>
      <w:iCs/>
    </w:rPr>
  </w:style>
  <w:style w:type="paragraph" w:styleId="EnvelopeAddress">
    <w:name w:val="envelope address"/>
    <w:basedOn w:val="Normal"/>
    <w:semiHidden/>
    <w:rsid w:val="004C7299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semiHidden/>
    <w:rsid w:val="004C7299"/>
    <w:rPr>
      <w:rFonts w:ascii="Arial" w:hAnsi="Arial" w:cs="Arial"/>
      <w:sz w:val="20"/>
      <w:szCs w:val="20"/>
    </w:rPr>
  </w:style>
  <w:style w:type="character" w:styleId="FollowedHyperlink">
    <w:name w:val="FollowedHyperlink"/>
    <w:basedOn w:val="DefaultParagraphFont"/>
    <w:semiHidden/>
    <w:rsid w:val="004C7299"/>
    <w:rPr>
      <w:color w:val="800080"/>
      <w:u w:val="single"/>
    </w:rPr>
  </w:style>
  <w:style w:type="character" w:styleId="HTMLAcronym">
    <w:name w:val="HTML Acronym"/>
    <w:basedOn w:val="DefaultParagraphFont"/>
    <w:semiHidden/>
    <w:rsid w:val="004C7299"/>
  </w:style>
  <w:style w:type="paragraph" w:styleId="HTMLAddress">
    <w:name w:val="HTML Address"/>
    <w:basedOn w:val="Normal"/>
    <w:semiHidden/>
    <w:rsid w:val="004C7299"/>
    <w:rPr>
      <w:i/>
      <w:iCs/>
    </w:rPr>
  </w:style>
  <w:style w:type="character" w:styleId="HTMLCite">
    <w:name w:val="HTML Cite"/>
    <w:basedOn w:val="DefaultParagraphFont"/>
    <w:semiHidden/>
    <w:rsid w:val="004C7299"/>
    <w:rPr>
      <w:i/>
      <w:iCs/>
    </w:rPr>
  </w:style>
  <w:style w:type="character" w:styleId="HTMLCode">
    <w:name w:val="HTML Code"/>
    <w:basedOn w:val="DefaultParagraphFont"/>
    <w:semiHidden/>
    <w:rsid w:val="004C7299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semiHidden/>
    <w:rsid w:val="004C7299"/>
    <w:rPr>
      <w:i/>
      <w:iCs/>
    </w:rPr>
  </w:style>
  <w:style w:type="character" w:styleId="HTMLKeyboard">
    <w:name w:val="HTML Keyboard"/>
    <w:basedOn w:val="DefaultParagraphFont"/>
    <w:semiHidden/>
    <w:rsid w:val="004C7299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semiHidden/>
    <w:rsid w:val="004C7299"/>
    <w:rPr>
      <w:rFonts w:ascii="Courier New" w:hAnsi="Courier New" w:cs="Courier New"/>
      <w:sz w:val="20"/>
      <w:szCs w:val="20"/>
    </w:rPr>
  </w:style>
  <w:style w:type="character" w:styleId="HTMLSample">
    <w:name w:val="HTML Sample"/>
    <w:basedOn w:val="DefaultParagraphFont"/>
    <w:semiHidden/>
    <w:rsid w:val="004C7299"/>
    <w:rPr>
      <w:rFonts w:ascii="Courier New" w:hAnsi="Courier New" w:cs="Courier New"/>
    </w:rPr>
  </w:style>
  <w:style w:type="character" w:styleId="HTMLTypewriter">
    <w:name w:val="HTML Typewriter"/>
    <w:basedOn w:val="DefaultParagraphFont"/>
    <w:semiHidden/>
    <w:rsid w:val="004C7299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semiHidden/>
    <w:rsid w:val="004C7299"/>
    <w:rPr>
      <w:i/>
      <w:iCs/>
    </w:rPr>
  </w:style>
  <w:style w:type="character" w:styleId="Hyperlink">
    <w:name w:val="Hyperlink"/>
    <w:basedOn w:val="DefaultParagraphFont"/>
    <w:uiPriority w:val="99"/>
    <w:rsid w:val="004C7299"/>
    <w:rPr>
      <w:color w:val="0000FF"/>
      <w:u w:val="single"/>
    </w:rPr>
  </w:style>
  <w:style w:type="character" w:styleId="LineNumber">
    <w:name w:val="line number"/>
    <w:basedOn w:val="DefaultParagraphFont"/>
    <w:semiHidden/>
    <w:rsid w:val="004C7299"/>
  </w:style>
  <w:style w:type="paragraph" w:styleId="List">
    <w:name w:val="List"/>
    <w:basedOn w:val="Normal"/>
    <w:semiHidden/>
    <w:rsid w:val="004C7299"/>
    <w:pPr>
      <w:ind w:left="283" w:hanging="283"/>
    </w:pPr>
  </w:style>
  <w:style w:type="paragraph" w:styleId="List2">
    <w:name w:val="List 2"/>
    <w:basedOn w:val="Normal"/>
    <w:semiHidden/>
    <w:rsid w:val="004C7299"/>
    <w:pPr>
      <w:ind w:left="566" w:hanging="283"/>
    </w:pPr>
  </w:style>
  <w:style w:type="paragraph" w:styleId="List3">
    <w:name w:val="List 3"/>
    <w:basedOn w:val="Normal"/>
    <w:semiHidden/>
    <w:rsid w:val="004C7299"/>
    <w:pPr>
      <w:ind w:left="849" w:hanging="283"/>
    </w:pPr>
  </w:style>
  <w:style w:type="paragraph" w:styleId="List4">
    <w:name w:val="List 4"/>
    <w:basedOn w:val="Normal"/>
    <w:semiHidden/>
    <w:rsid w:val="004C7299"/>
    <w:pPr>
      <w:ind w:left="1132" w:hanging="283"/>
    </w:pPr>
  </w:style>
  <w:style w:type="paragraph" w:styleId="List5">
    <w:name w:val="List 5"/>
    <w:basedOn w:val="Normal"/>
    <w:semiHidden/>
    <w:rsid w:val="004C7299"/>
    <w:pPr>
      <w:ind w:left="1415" w:hanging="283"/>
    </w:pPr>
  </w:style>
  <w:style w:type="paragraph" w:styleId="ListBullet">
    <w:name w:val="List Bullet"/>
    <w:basedOn w:val="Normal"/>
    <w:semiHidden/>
    <w:rsid w:val="004C7299"/>
    <w:pPr>
      <w:numPr>
        <w:numId w:val="4"/>
      </w:numPr>
    </w:pPr>
  </w:style>
  <w:style w:type="paragraph" w:styleId="ListBullet2">
    <w:name w:val="List Bullet 2"/>
    <w:basedOn w:val="Normal"/>
    <w:semiHidden/>
    <w:rsid w:val="004C7299"/>
    <w:pPr>
      <w:numPr>
        <w:numId w:val="5"/>
      </w:numPr>
    </w:pPr>
  </w:style>
  <w:style w:type="paragraph" w:styleId="ListBullet3">
    <w:name w:val="List Bullet 3"/>
    <w:basedOn w:val="Normal"/>
    <w:semiHidden/>
    <w:rsid w:val="004C7299"/>
    <w:pPr>
      <w:numPr>
        <w:numId w:val="6"/>
      </w:numPr>
    </w:pPr>
  </w:style>
  <w:style w:type="paragraph" w:styleId="ListBullet4">
    <w:name w:val="List Bullet 4"/>
    <w:basedOn w:val="Normal"/>
    <w:semiHidden/>
    <w:rsid w:val="004C7299"/>
    <w:pPr>
      <w:numPr>
        <w:numId w:val="7"/>
      </w:numPr>
    </w:pPr>
  </w:style>
  <w:style w:type="paragraph" w:styleId="ListBullet5">
    <w:name w:val="List Bullet 5"/>
    <w:basedOn w:val="Normal"/>
    <w:semiHidden/>
    <w:rsid w:val="004C7299"/>
    <w:pPr>
      <w:numPr>
        <w:numId w:val="8"/>
      </w:numPr>
    </w:pPr>
  </w:style>
  <w:style w:type="paragraph" w:styleId="ListContinue">
    <w:name w:val="List Continue"/>
    <w:basedOn w:val="Normal"/>
    <w:semiHidden/>
    <w:rsid w:val="004C7299"/>
    <w:pPr>
      <w:spacing w:after="120"/>
      <w:ind w:left="283"/>
    </w:pPr>
  </w:style>
  <w:style w:type="paragraph" w:styleId="ListContinue2">
    <w:name w:val="List Continue 2"/>
    <w:basedOn w:val="Normal"/>
    <w:semiHidden/>
    <w:rsid w:val="004C7299"/>
    <w:pPr>
      <w:spacing w:after="120"/>
      <w:ind w:left="566"/>
    </w:pPr>
  </w:style>
  <w:style w:type="paragraph" w:styleId="ListContinue3">
    <w:name w:val="List Continue 3"/>
    <w:basedOn w:val="Normal"/>
    <w:semiHidden/>
    <w:rsid w:val="004C7299"/>
    <w:pPr>
      <w:spacing w:after="120"/>
      <w:ind w:left="849"/>
    </w:pPr>
  </w:style>
  <w:style w:type="paragraph" w:styleId="ListContinue4">
    <w:name w:val="List Continue 4"/>
    <w:basedOn w:val="Normal"/>
    <w:semiHidden/>
    <w:rsid w:val="004C7299"/>
    <w:pPr>
      <w:spacing w:after="120"/>
      <w:ind w:left="1132"/>
    </w:pPr>
  </w:style>
  <w:style w:type="paragraph" w:styleId="ListContinue5">
    <w:name w:val="List Continue 5"/>
    <w:basedOn w:val="Normal"/>
    <w:semiHidden/>
    <w:rsid w:val="004C7299"/>
    <w:pPr>
      <w:spacing w:after="120"/>
      <w:ind w:left="1415"/>
    </w:pPr>
  </w:style>
  <w:style w:type="paragraph" w:styleId="ListNumber">
    <w:name w:val="List Number"/>
    <w:basedOn w:val="Normal"/>
    <w:semiHidden/>
    <w:rsid w:val="004C7299"/>
    <w:pPr>
      <w:numPr>
        <w:numId w:val="9"/>
      </w:numPr>
    </w:pPr>
  </w:style>
  <w:style w:type="paragraph" w:styleId="ListNumber2">
    <w:name w:val="List Number 2"/>
    <w:basedOn w:val="Normal"/>
    <w:semiHidden/>
    <w:rsid w:val="004C7299"/>
    <w:pPr>
      <w:numPr>
        <w:numId w:val="10"/>
      </w:numPr>
    </w:pPr>
  </w:style>
  <w:style w:type="paragraph" w:styleId="ListNumber3">
    <w:name w:val="List Number 3"/>
    <w:basedOn w:val="Normal"/>
    <w:semiHidden/>
    <w:rsid w:val="004C7299"/>
    <w:pPr>
      <w:numPr>
        <w:numId w:val="11"/>
      </w:numPr>
    </w:pPr>
  </w:style>
  <w:style w:type="paragraph" w:styleId="ListNumber4">
    <w:name w:val="List Number 4"/>
    <w:basedOn w:val="Normal"/>
    <w:semiHidden/>
    <w:rsid w:val="004C7299"/>
    <w:pPr>
      <w:numPr>
        <w:numId w:val="12"/>
      </w:numPr>
    </w:pPr>
  </w:style>
  <w:style w:type="paragraph" w:styleId="ListNumber5">
    <w:name w:val="List Number 5"/>
    <w:basedOn w:val="Normal"/>
    <w:semiHidden/>
    <w:rsid w:val="004C7299"/>
    <w:pPr>
      <w:numPr>
        <w:numId w:val="13"/>
      </w:numPr>
    </w:pPr>
  </w:style>
  <w:style w:type="paragraph" w:styleId="MessageHeader">
    <w:name w:val="Message Header"/>
    <w:basedOn w:val="Normal"/>
    <w:semiHidden/>
    <w:rsid w:val="004C729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paragraph" w:styleId="NormalWeb">
    <w:name w:val="Normal (Web)"/>
    <w:basedOn w:val="Normal"/>
    <w:semiHidden/>
    <w:rsid w:val="004C7299"/>
  </w:style>
  <w:style w:type="paragraph" w:styleId="NormalIndent">
    <w:name w:val="Normal Indent"/>
    <w:basedOn w:val="Normal"/>
    <w:semiHidden/>
    <w:rsid w:val="004C7299"/>
    <w:pPr>
      <w:ind w:left="708"/>
    </w:pPr>
  </w:style>
  <w:style w:type="paragraph" w:styleId="NoteHeading">
    <w:name w:val="Note Heading"/>
    <w:basedOn w:val="Normal"/>
    <w:next w:val="Normal"/>
    <w:semiHidden/>
    <w:rsid w:val="004C7299"/>
  </w:style>
  <w:style w:type="paragraph" w:styleId="PlainText">
    <w:name w:val="Plain Text"/>
    <w:basedOn w:val="Normal"/>
    <w:semiHidden/>
    <w:rsid w:val="004C7299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  <w:semiHidden/>
    <w:rsid w:val="004C7299"/>
  </w:style>
  <w:style w:type="paragraph" w:styleId="Signature">
    <w:name w:val="Signature"/>
    <w:basedOn w:val="Normal"/>
    <w:semiHidden/>
    <w:rsid w:val="004C7299"/>
    <w:pPr>
      <w:ind w:left="4252"/>
    </w:pPr>
  </w:style>
  <w:style w:type="character" w:styleId="Strong">
    <w:name w:val="Strong"/>
    <w:basedOn w:val="DefaultParagraphFont"/>
    <w:rsid w:val="004C7299"/>
    <w:rPr>
      <w:b/>
      <w:bCs/>
    </w:rPr>
  </w:style>
  <w:style w:type="paragraph" w:styleId="Subtitle">
    <w:name w:val="Subtitle"/>
    <w:basedOn w:val="Normal"/>
    <w:rsid w:val="004C7299"/>
    <w:pPr>
      <w:spacing w:after="60"/>
      <w:jc w:val="center"/>
      <w:outlineLvl w:val="1"/>
    </w:pPr>
    <w:rPr>
      <w:rFonts w:ascii="Arial" w:hAnsi="Arial" w:cs="Arial"/>
    </w:rPr>
  </w:style>
  <w:style w:type="table" w:styleId="Table3Deffects1">
    <w:name w:val="Table 3D effects 1"/>
    <w:basedOn w:val="TableNormal"/>
    <w:semiHidden/>
    <w:rsid w:val="004C729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4C729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4C729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rsid w:val="004C729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4C729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4C729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4C729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4C729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4C729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4C729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rsid w:val="004C729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4C729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4C729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4C729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4C729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rsid w:val="004C729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rsid w:val="004C729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semiHidden/>
    <w:rsid w:val="004C72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semiHidden/>
    <w:rsid w:val="004C729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4C729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4C729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4C729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4C729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4C729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4C729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4C729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4C729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4C729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4C729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4C729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4C729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4C729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4C729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4C729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semiHidden/>
    <w:rsid w:val="004C729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rsid w:val="004C729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4C729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4C729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4C729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4C729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4C72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semiHidden/>
    <w:rsid w:val="004C729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4C729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4C729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rsid w:val="004C7299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Nazivinstitucije">
    <w:name w:val="Naziv institucije"/>
    <w:basedOn w:val="Normal"/>
    <w:rsid w:val="004C7299"/>
    <w:pPr>
      <w:jc w:val="center"/>
    </w:pPr>
    <w:rPr>
      <w:b/>
      <w:bCs/>
    </w:rPr>
  </w:style>
  <w:style w:type="paragraph" w:styleId="FootnoteText">
    <w:name w:val="footnote text"/>
    <w:basedOn w:val="Normal"/>
    <w:link w:val="FootnoteTextChar"/>
    <w:semiHidden/>
    <w:rsid w:val="006B12B3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6B12B3"/>
    <w:rPr>
      <w:vertAlign w:val="superscript"/>
    </w:rPr>
  </w:style>
  <w:style w:type="paragraph" w:customStyle="1" w:styleId="Imeiprezimekandidata">
    <w:name w:val="Ime i prezime kandidata"/>
    <w:basedOn w:val="Tekst"/>
    <w:rsid w:val="002046E0"/>
    <w:rPr>
      <w:b/>
      <w:sz w:val="28"/>
    </w:rPr>
  </w:style>
  <w:style w:type="paragraph" w:customStyle="1" w:styleId="Tekst">
    <w:name w:val="Tekst"/>
    <w:basedOn w:val="Normal"/>
    <w:rsid w:val="00B725A4"/>
    <w:pPr>
      <w:spacing w:before="120"/>
    </w:pPr>
  </w:style>
  <w:style w:type="paragraph" w:customStyle="1" w:styleId="Naslovzavrnograda">
    <w:name w:val="Naslov završnog rada"/>
    <w:basedOn w:val="Normal"/>
    <w:rsid w:val="00482058"/>
    <w:pPr>
      <w:jc w:val="center"/>
    </w:pPr>
    <w:rPr>
      <w:rFonts w:ascii="Arial" w:hAnsi="Arial"/>
      <w:b/>
      <w:sz w:val="36"/>
    </w:rPr>
  </w:style>
  <w:style w:type="paragraph" w:customStyle="1" w:styleId="ZAVRNIRAD">
    <w:name w:val="&quot;ZAVRŠNI RAD&quot;"/>
    <w:basedOn w:val="Nazivinstitucije"/>
    <w:rsid w:val="00482058"/>
    <w:rPr>
      <w:caps/>
    </w:rPr>
  </w:style>
  <w:style w:type="paragraph" w:customStyle="1" w:styleId="Mjesto">
    <w:name w:val="Mjesto"/>
    <w:aliases w:val="godina završnog rada"/>
    <w:basedOn w:val="Nazivinstitucije"/>
    <w:rsid w:val="00482058"/>
  </w:style>
  <w:style w:type="paragraph" w:customStyle="1" w:styleId="Podaciokandidatu">
    <w:name w:val="Podaci o kandidatu"/>
    <w:basedOn w:val="Tekst"/>
    <w:rsid w:val="00482058"/>
    <w:pPr>
      <w:spacing w:line="240" w:lineRule="auto"/>
      <w:jc w:val="left"/>
    </w:pPr>
    <w:rPr>
      <w:b/>
    </w:rPr>
  </w:style>
  <w:style w:type="paragraph" w:customStyle="1" w:styleId="Mentor">
    <w:name w:val="&quot;Mentor:&quot;"/>
    <w:basedOn w:val="Tekst"/>
    <w:rsid w:val="00482058"/>
    <w:pPr>
      <w:ind w:left="4956"/>
    </w:pPr>
    <w:rPr>
      <w:b/>
      <w:bCs/>
    </w:rPr>
  </w:style>
  <w:style w:type="paragraph" w:customStyle="1" w:styleId="Podaciomentoru">
    <w:name w:val="Podaci o mentoru"/>
    <w:basedOn w:val="Tekst"/>
    <w:rsid w:val="00617148"/>
    <w:pPr>
      <w:spacing w:before="0"/>
      <w:ind w:left="4956"/>
    </w:pPr>
  </w:style>
  <w:style w:type="paragraph" w:customStyle="1" w:styleId="Naslov2razine">
    <w:name w:val="Naslov 2. razine"/>
    <w:basedOn w:val="Normal"/>
    <w:rsid w:val="00F07A14"/>
    <w:pPr>
      <w:spacing w:before="360" w:after="240"/>
    </w:pPr>
    <w:rPr>
      <w:rFonts w:ascii="Arial" w:hAnsi="Arial"/>
      <w:b/>
      <w:sz w:val="28"/>
    </w:rPr>
  </w:style>
  <w:style w:type="numbering" w:customStyle="1" w:styleId="Natuknice">
    <w:name w:val="Natuknice"/>
    <w:basedOn w:val="NoList"/>
    <w:rsid w:val="00DE3CE4"/>
    <w:pPr>
      <w:numPr>
        <w:numId w:val="14"/>
      </w:numPr>
    </w:pPr>
  </w:style>
  <w:style w:type="paragraph" w:customStyle="1" w:styleId="Naslovtablice">
    <w:name w:val="Naslov tablice"/>
    <w:basedOn w:val="Tekst"/>
    <w:rsid w:val="00BB31DC"/>
    <w:pPr>
      <w:spacing w:before="240" w:after="120"/>
      <w:jc w:val="center"/>
    </w:pPr>
    <w:rPr>
      <w:b/>
    </w:rPr>
  </w:style>
  <w:style w:type="numbering" w:customStyle="1" w:styleId="Natuknicerimskibrojevi">
    <w:name w:val="Natuknice (rimski brojevi)"/>
    <w:basedOn w:val="NoList"/>
    <w:rsid w:val="00DD2AC3"/>
    <w:pPr>
      <w:numPr>
        <w:numId w:val="17"/>
      </w:numPr>
    </w:pPr>
  </w:style>
  <w:style w:type="paragraph" w:customStyle="1" w:styleId="Tekstreference">
    <w:name w:val="Tekst reference"/>
    <w:basedOn w:val="Normal"/>
    <w:rsid w:val="00122249"/>
    <w:pPr>
      <w:numPr>
        <w:numId w:val="22"/>
      </w:numPr>
      <w:spacing w:before="120"/>
    </w:pPr>
  </w:style>
  <w:style w:type="numbering" w:customStyle="1" w:styleId="Literatura">
    <w:name w:val="Literatura"/>
    <w:basedOn w:val="NoList"/>
    <w:rsid w:val="00B725A4"/>
    <w:pPr>
      <w:numPr>
        <w:numId w:val="21"/>
      </w:numPr>
    </w:pPr>
  </w:style>
  <w:style w:type="paragraph" w:styleId="TOC2">
    <w:name w:val="toc 2"/>
    <w:basedOn w:val="Naslov2razine"/>
    <w:next w:val="Normal"/>
    <w:autoRedefine/>
    <w:uiPriority w:val="39"/>
    <w:rsid w:val="00807EBA"/>
    <w:pPr>
      <w:spacing w:before="0" w:after="0"/>
      <w:ind w:left="240"/>
    </w:pPr>
    <w:rPr>
      <w:rFonts w:ascii="Times New Roman" w:hAnsi="Times New Roman"/>
      <w:b w:val="0"/>
      <w:smallCaps/>
      <w:sz w:val="20"/>
      <w:szCs w:val="20"/>
    </w:rPr>
  </w:style>
  <w:style w:type="paragraph" w:styleId="TOC1">
    <w:name w:val="toc 1"/>
    <w:basedOn w:val="Naslov1razine"/>
    <w:next w:val="Normal"/>
    <w:autoRedefine/>
    <w:uiPriority w:val="39"/>
    <w:rsid w:val="00623638"/>
    <w:pPr>
      <w:spacing w:before="120" w:after="120"/>
      <w:jc w:val="left"/>
    </w:pPr>
    <w:rPr>
      <w:rFonts w:ascii="Times New Roman" w:hAnsi="Times New Roman"/>
      <w:bCs/>
      <w:caps/>
      <w:sz w:val="20"/>
      <w:szCs w:val="20"/>
    </w:rPr>
  </w:style>
  <w:style w:type="paragraph" w:customStyle="1" w:styleId="Sadraj">
    <w:name w:val="Sadržaj"/>
    <w:basedOn w:val="Normal"/>
    <w:rsid w:val="00AF36B6"/>
    <w:pPr>
      <w:jc w:val="center"/>
    </w:pPr>
    <w:rPr>
      <w:b/>
      <w:sz w:val="32"/>
    </w:rPr>
  </w:style>
  <w:style w:type="paragraph" w:styleId="TOC4">
    <w:name w:val="toc 4"/>
    <w:basedOn w:val="Naslov4razine"/>
    <w:next w:val="Normal"/>
    <w:autoRedefine/>
    <w:rsid w:val="006A677F"/>
    <w:pPr>
      <w:spacing w:before="0" w:after="0"/>
      <w:ind w:left="720"/>
    </w:pPr>
    <w:rPr>
      <w:rFonts w:ascii="Times New Roman" w:hAnsi="Times New Roman"/>
      <w:b w:val="0"/>
      <w:i w:val="0"/>
      <w:sz w:val="18"/>
      <w:szCs w:val="18"/>
    </w:rPr>
  </w:style>
  <w:style w:type="paragraph" w:customStyle="1" w:styleId="Naslov3razine">
    <w:name w:val="Naslov 3. razine"/>
    <w:basedOn w:val="Normal"/>
    <w:link w:val="Naslov3razineChar"/>
    <w:rsid w:val="00057E0C"/>
    <w:pPr>
      <w:spacing w:before="240" w:after="120"/>
    </w:pPr>
    <w:rPr>
      <w:rFonts w:ascii="Arial" w:hAnsi="Arial"/>
    </w:rPr>
  </w:style>
  <w:style w:type="paragraph" w:customStyle="1" w:styleId="Naslov4razine">
    <w:name w:val="Naslov 4. razine"/>
    <w:basedOn w:val="Normal"/>
    <w:rsid w:val="00251D1A"/>
    <w:pPr>
      <w:spacing w:before="240" w:after="120"/>
    </w:pPr>
    <w:rPr>
      <w:rFonts w:ascii="Arial" w:hAnsi="Arial"/>
      <w:b/>
      <w:i/>
    </w:rPr>
  </w:style>
  <w:style w:type="character" w:customStyle="1" w:styleId="Naslov3razineChar">
    <w:name w:val="Naslov 3. razine Char"/>
    <w:basedOn w:val="DefaultParagraphFont"/>
    <w:link w:val="Naslov3razine"/>
    <w:rsid w:val="00057E0C"/>
    <w:rPr>
      <w:rFonts w:ascii="Arial" w:hAnsi="Arial"/>
      <w:sz w:val="24"/>
      <w:szCs w:val="24"/>
      <w:lang w:val="hr-HR" w:eastAsia="hr-HR" w:bidi="ar-SA"/>
    </w:rPr>
  </w:style>
  <w:style w:type="paragraph" w:styleId="TOC3">
    <w:name w:val="toc 3"/>
    <w:basedOn w:val="Naslov3razine"/>
    <w:next w:val="Normal"/>
    <w:autoRedefine/>
    <w:uiPriority w:val="39"/>
    <w:rsid w:val="00807EBA"/>
    <w:pPr>
      <w:spacing w:before="0" w:after="0"/>
      <w:ind w:left="480"/>
    </w:pPr>
    <w:rPr>
      <w:rFonts w:ascii="Times New Roman" w:hAnsi="Times New Roman"/>
      <w:i/>
      <w:iCs/>
      <w:sz w:val="20"/>
      <w:szCs w:val="20"/>
    </w:rPr>
  </w:style>
  <w:style w:type="paragraph" w:styleId="TOC5">
    <w:name w:val="toc 5"/>
    <w:basedOn w:val="Normal"/>
    <w:next w:val="Normal"/>
    <w:autoRedefine/>
    <w:semiHidden/>
    <w:rsid w:val="00FA650F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FA650F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FA650F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FA650F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FA650F"/>
    <w:pPr>
      <w:ind w:left="1920"/>
    </w:pPr>
    <w:rPr>
      <w:sz w:val="18"/>
      <w:szCs w:val="18"/>
    </w:rPr>
  </w:style>
  <w:style w:type="paragraph" w:styleId="Caption">
    <w:name w:val="caption"/>
    <w:basedOn w:val="Normal"/>
    <w:next w:val="Normal"/>
    <w:rsid w:val="00AC28F8"/>
    <w:pPr>
      <w:spacing w:before="120" w:after="120"/>
    </w:pPr>
    <w:rPr>
      <w:b/>
      <w:bCs/>
      <w:sz w:val="20"/>
      <w:szCs w:val="20"/>
    </w:rPr>
  </w:style>
  <w:style w:type="paragraph" w:customStyle="1" w:styleId="Naslovslike">
    <w:name w:val="Naslov slike"/>
    <w:basedOn w:val="Normal"/>
    <w:rsid w:val="00AC28F8"/>
    <w:pPr>
      <w:spacing w:before="120" w:after="240"/>
      <w:jc w:val="center"/>
    </w:pPr>
    <w:rPr>
      <w:b/>
    </w:rPr>
  </w:style>
  <w:style w:type="paragraph" w:customStyle="1" w:styleId="Tekstfusnote1">
    <w:name w:val="Tekst fusnote1"/>
    <w:basedOn w:val="FootnoteText"/>
    <w:link w:val="TekstfusnoteChar"/>
    <w:rsid w:val="00745EC7"/>
  </w:style>
  <w:style w:type="character" w:customStyle="1" w:styleId="FootnoteTextChar">
    <w:name w:val="Footnote Text Char"/>
    <w:basedOn w:val="DefaultParagraphFont"/>
    <w:link w:val="FootnoteText"/>
    <w:rsid w:val="00745EC7"/>
    <w:rPr>
      <w:lang w:val="hr-HR" w:eastAsia="hr-HR" w:bidi="ar-SA"/>
    </w:rPr>
  </w:style>
  <w:style w:type="character" w:customStyle="1" w:styleId="TekstfusnoteChar">
    <w:name w:val="Tekst fusnote Char"/>
    <w:basedOn w:val="FootnoteTextChar"/>
    <w:link w:val="Tekstfusnote1"/>
    <w:rsid w:val="00745EC7"/>
    <w:rPr>
      <w:lang w:val="hr-HR" w:eastAsia="hr-HR" w:bidi="ar-SA"/>
    </w:rPr>
  </w:style>
  <w:style w:type="paragraph" w:styleId="BalloonText">
    <w:name w:val="Balloon Text"/>
    <w:basedOn w:val="Normal"/>
    <w:link w:val="BalloonTextChar"/>
    <w:rsid w:val="0003573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3573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B64D6"/>
    <w:pPr>
      <w:ind w:left="720"/>
      <w:contextualSpacing/>
    </w:pPr>
  </w:style>
  <w:style w:type="character" w:customStyle="1" w:styleId="apple-style-span">
    <w:name w:val="apple-style-span"/>
    <w:basedOn w:val="DefaultParagraphFont"/>
    <w:rsid w:val="008B00B7"/>
  </w:style>
  <w:style w:type="character" w:customStyle="1" w:styleId="apple-converted-space">
    <w:name w:val="apple-converted-space"/>
    <w:basedOn w:val="DefaultParagraphFont"/>
    <w:rsid w:val="008B00B7"/>
  </w:style>
  <w:style w:type="table" w:customStyle="1" w:styleId="LightShading-Accent11">
    <w:name w:val="Light Shading - Accent 11"/>
    <w:basedOn w:val="TableNormal"/>
    <w:uiPriority w:val="60"/>
    <w:rsid w:val="00A8798A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143BCA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Iva\Desktop\Tehni&#269;ka_dokumentacija_ETI.docx" TargetMode="External"/><Relationship Id="rId13" Type="http://schemas.openxmlformats.org/officeDocument/2006/relationships/image" Target="media/image1.jpe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wmf"/><Relationship Id="rId30" Type="http://schemas.microsoft.com/office/2007/relationships/stylesWithEffects" Target="stylesWithEffect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runo\Documents\Downloads\Predlozak-v8.dot" TargetMode="External"/></Relationships>
</file>

<file path=word/theme/theme1.xml><?xml version="1.0" encoding="utf-8"?>
<a:theme xmlns:a="http://schemas.openxmlformats.org/drawingml/2006/main" name="Office 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A5E959-206B-4D7F-ABD3-8F879C19F6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Predlozak-v8</Template>
  <TotalTime>172</TotalTime>
  <Pages>33</Pages>
  <Words>1683</Words>
  <Characters>9599</Characters>
  <Application>Microsoft Office Word</Application>
  <DocSecurity>0</DocSecurity>
  <Lines>79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>SVEUČILIŠTE U ZAGREBU</vt:lpstr>
      <vt:lpstr>SVEUČILIŠTE U ZAGREBU</vt:lpstr>
    </vt:vector>
  </TitlesOfParts>
  <Company>foi</Company>
  <LinksUpToDate>false</LinksUpToDate>
  <CharactersWithSpaces>11260</CharactersWithSpaces>
  <SharedDoc>false</SharedDoc>
  <HLinks>
    <vt:vector size="66" baseType="variant">
      <vt:variant>
        <vt:i4>1179708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_Toc201895687</vt:lpwstr>
      </vt:variant>
      <vt:variant>
        <vt:i4>1179708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_Toc201895686</vt:lpwstr>
      </vt:variant>
      <vt:variant>
        <vt:i4>1179708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_Toc201895685</vt:lpwstr>
      </vt:variant>
      <vt:variant>
        <vt:i4>1179708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_Toc201895684</vt:lpwstr>
      </vt:variant>
      <vt:variant>
        <vt:i4>1179708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_Toc201895683</vt:lpwstr>
      </vt:variant>
      <vt:variant>
        <vt:i4>1179708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_Toc201895682</vt:lpwstr>
      </vt:variant>
      <vt:variant>
        <vt:i4>1179708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_Toc201895681</vt:lpwstr>
      </vt:variant>
      <vt:variant>
        <vt:i4>1179708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_Toc201895680</vt:lpwstr>
      </vt:variant>
      <vt:variant>
        <vt:i4>1900604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_Toc201895679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_Toc201895678</vt:lpwstr>
      </vt:variant>
      <vt:variant>
        <vt:i4>1900604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_Toc201895677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SVEUČILIŠTE U ZAGREBU</dc:title>
  <dc:creator>Kruno</dc:creator>
  <cp:lastModifiedBy>embalint</cp:lastModifiedBy>
  <cp:revision>18</cp:revision>
  <cp:lastPrinted>2014-06-22T21:40:00Z</cp:lastPrinted>
  <dcterms:created xsi:type="dcterms:W3CDTF">2014-06-23T12:49:00Z</dcterms:created>
  <dcterms:modified xsi:type="dcterms:W3CDTF">2014-07-14T10:48:00Z</dcterms:modified>
</cp:coreProperties>
</file>